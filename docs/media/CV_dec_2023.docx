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E719" w14:textId="1B81B1F2" w:rsidR="00E164EF" w:rsidRPr="00423511" w:rsidRDefault="00E164EF" w:rsidP="006013A9">
      <w:pPr>
        <w:pStyle w:val="Title"/>
        <w:rPr>
          <w:rFonts w:ascii="Helvetica Light" w:hAnsi="Helvetica Light"/>
          <w:sz w:val="28"/>
          <w:szCs w:val="28"/>
          <w:lang w:val="it-IT"/>
        </w:rPr>
      </w:pPr>
      <w:bookmarkStart w:id="0" w:name="_Hlk525501289"/>
      <w:r w:rsidRPr="00423511">
        <w:rPr>
          <w:rFonts w:ascii="Helvetica Light" w:hAnsi="Helvetica Light"/>
          <w:sz w:val="28"/>
          <w:szCs w:val="28"/>
          <w:lang w:val="it-IT"/>
        </w:rPr>
        <w:t>Laura Camila Pacheco Riaño</w:t>
      </w:r>
    </w:p>
    <w:p w14:paraId="382A9977" w14:textId="7A929585" w:rsidR="002D4DBF" w:rsidRPr="00E753AE" w:rsidRDefault="009D1AA0" w:rsidP="002D4DBF">
      <w:pPr>
        <w:pStyle w:val="ContactInfo"/>
        <w:rPr>
          <w:sz w:val="20"/>
          <w:lang w:val="sv-SE"/>
        </w:rPr>
      </w:pPr>
      <w:proofErr w:type="spellStart"/>
      <w:r w:rsidRPr="00E753AE">
        <w:rPr>
          <w:sz w:val="20"/>
          <w:lang w:val="sv-SE"/>
        </w:rPr>
        <w:t>Address</w:t>
      </w:r>
      <w:proofErr w:type="spellEnd"/>
      <w:r w:rsidRPr="00E753AE">
        <w:rPr>
          <w:sz w:val="20"/>
          <w:lang w:val="sv-SE"/>
        </w:rPr>
        <w:t>:</w:t>
      </w:r>
      <w:r w:rsidR="00B636D2" w:rsidRPr="00E753AE">
        <w:rPr>
          <w:sz w:val="20"/>
          <w:lang w:val="sv-SE"/>
        </w:rPr>
        <w:t xml:space="preserve"> </w:t>
      </w:r>
      <w:proofErr w:type="spellStart"/>
      <w:r w:rsidR="00E753AE" w:rsidRPr="00E753AE">
        <w:rPr>
          <w:sz w:val="20"/>
          <w:lang w:val="sv-SE"/>
        </w:rPr>
        <w:t>Medicinaregatan</w:t>
      </w:r>
      <w:proofErr w:type="spellEnd"/>
      <w:r w:rsidR="00E753AE" w:rsidRPr="00E753AE">
        <w:rPr>
          <w:sz w:val="20"/>
          <w:lang w:val="sv-SE"/>
        </w:rPr>
        <w:t xml:space="preserve"> 7B 41390</w:t>
      </w:r>
      <w:r w:rsidR="00E753AE" w:rsidRPr="00E753AE">
        <w:rPr>
          <w:sz w:val="20"/>
          <w:lang w:val="sv-SE"/>
        </w:rPr>
        <w:t xml:space="preserve"> </w:t>
      </w:r>
      <w:r w:rsidR="002D4DBF" w:rsidRPr="00E753AE">
        <w:rPr>
          <w:sz w:val="20"/>
          <w:lang w:val="sv-SE"/>
        </w:rPr>
        <w:t>Göteborg, Sweden</w:t>
      </w:r>
    </w:p>
    <w:p w14:paraId="6404F3DC" w14:textId="3BB5E90A" w:rsidR="00FA1E49" w:rsidRDefault="00A86A1F" w:rsidP="00FA1E49">
      <w:pPr>
        <w:pStyle w:val="ContactInfo"/>
        <w:rPr>
          <w:color w:val="156138" w:themeColor="accent1" w:themeShade="BF"/>
          <w:sz w:val="20"/>
        </w:rPr>
      </w:pPr>
      <w:r>
        <w:rPr>
          <w:noProof/>
        </w:rPr>
        <w:drawing>
          <wp:inline distT="0" distB="0" distL="0" distR="0" wp14:anchorId="3B830B5C" wp14:editId="0C571705">
            <wp:extent cx="142875" cy="142875"/>
            <wp:effectExtent l="0" t="0" r="9525" b="9525"/>
            <wp:docPr id="2" name="Graphic 2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Envelop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761">
        <w:rPr>
          <w:color w:val="156138" w:themeColor="accent1" w:themeShade="BF"/>
          <w:sz w:val="20"/>
        </w:rPr>
        <w:t xml:space="preserve"> </w:t>
      </w:r>
      <w:r w:rsidR="002A0ABD" w:rsidRPr="002A0ABD">
        <w:rPr>
          <w:color w:val="156138" w:themeColor="accent1" w:themeShade="BF"/>
          <w:sz w:val="20"/>
        </w:rPr>
        <w:t>pachecoriano.c@gmail.com</w:t>
      </w:r>
      <w:r w:rsidR="002A0ABD">
        <w:rPr>
          <w:color w:val="156138" w:themeColor="accent1" w:themeShade="BF"/>
          <w:sz w:val="20"/>
        </w:rPr>
        <w:t xml:space="preserve"> </w:t>
      </w:r>
      <w:r w:rsidR="000E6761" w:rsidRPr="009D1AA0">
        <w:rPr>
          <w:color w:val="156138" w:themeColor="accent1" w:themeShade="BF"/>
          <w:sz w:val="20"/>
        </w:rPr>
        <w:t xml:space="preserve">  </w:t>
      </w:r>
      <w:r>
        <w:rPr>
          <w:noProof/>
          <w:sz w:val="20"/>
        </w:rPr>
        <w:drawing>
          <wp:inline distT="0" distB="0" distL="0" distR="0" wp14:anchorId="2F60D3CC" wp14:editId="041ACCCC">
            <wp:extent cx="142875" cy="142875"/>
            <wp:effectExtent l="0" t="0" r="9525" b="9525"/>
            <wp:docPr id="1" name="Graphic 1" descr="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orl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85" cy="1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E49">
        <w:rPr>
          <w:color w:val="156138" w:themeColor="accent1" w:themeShade="BF"/>
          <w:sz w:val="20"/>
        </w:rPr>
        <w:t xml:space="preserve"> </w:t>
      </w:r>
      <w:hyperlink r:id="rId12" w:history="1">
        <w:r w:rsidR="00FA1E49" w:rsidRPr="00FA1E49">
          <w:rPr>
            <w:color w:val="156138" w:themeColor="accent1" w:themeShade="BF"/>
            <w:sz w:val="20"/>
            <w:szCs w:val="20"/>
          </w:rPr>
          <w:t>http://lacapary.github.io/</w:t>
        </w:r>
      </w:hyperlink>
      <w:bookmarkStart w:id="1" w:name="_Hlk525573060"/>
    </w:p>
    <w:p w14:paraId="4CDDCF26" w14:textId="77FE9D92" w:rsidR="00E164EF" w:rsidRPr="00B665C0" w:rsidRDefault="00A86A1F" w:rsidP="00FA1E49">
      <w:pPr>
        <w:pStyle w:val="ContactInfo"/>
        <w:jc w:val="left"/>
        <w:rPr>
          <w:i/>
          <w:sz w:val="19"/>
          <w:szCs w:val="19"/>
        </w:rPr>
      </w:pPr>
      <w:r w:rsidRPr="00B665C0">
        <w:rPr>
          <w:i/>
          <w:sz w:val="19"/>
          <w:szCs w:val="19"/>
        </w:rPr>
        <w:t xml:space="preserve">I am </w:t>
      </w:r>
      <w:r w:rsidR="00B665C0" w:rsidRPr="00B665C0">
        <w:rPr>
          <w:i/>
          <w:sz w:val="19"/>
          <w:szCs w:val="19"/>
        </w:rPr>
        <w:t>a global</w:t>
      </w:r>
      <w:r w:rsidRPr="00B665C0">
        <w:rPr>
          <w:i/>
          <w:sz w:val="19"/>
          <w:szCs w:val="19"/>
        </w:rPr>
        <w:t xml:space="preserve"> change ecologist and biogeographer with</w:t>
      </w:r>
      <w:r w:rsidR="00E164EF" w:rsidRPr="00B665C0">
        <w:rPr>
          <w:i/>
          <w:sz w:val="19"/>
          <w:szCs w:val="19"/>
        </w:rPr>
        <w:t xml:space="preserve"> a deep passion for natural patterns and </w:t>
      </w:r>
      <w:r w:rsidR="00990E8E" w:rsidRPr="00B665C0">
        <w:rPr>
          <w:i/>
          <w:sz w:val="19"/>
          <w:szCs w:val="19"/>
        </w:rPr>
        <w:t>processes,</w:t>
      </w:r>
      <w:r w:rsidR="00E164EF" w:rsidRPr="00B665C0">
        <w:rPr>
          <w:i/>
          <w:sz w:val="19"/>
          <w:szCs w:val="19"/>
        </w:rPr>
        <w:t xml:space="preserve"> especially those related to</w:t>
      </w:r>
      <w:r w:rsidR="000B27E0" w:rsidRPr="00B665C0">
        <w:rPr>
          <w:i/>
          <w:sz w:val="19"/>
          <w:szCs w:val="19"/>
        </w:rPr>
        <w:t xml:space="preserve"> </w:t>
      </w:r>
      <w:r w:rsidRPr="00B665C0">
        <w:rPr>
          <w:i/>
          <w:sz w:val="19"/>
          <w:szCs w:val="19"/>
        </w:rPr>
        <w:t>biodiversity distribution in space and time</w:t>
      </w:r>
      <w:r w:rsidR="000B27E0" w:rsidRPr="00B665C0">
        <w:rPr>
          <w:i/>
          <w:sz w:val="19"/>
          <w:szCs w:val="19"/>
        </w:rPr>
        <w:t xml:space="preserve">. </w:t>
      </w:r>
      <w:r w:rsidR="002A0ABD" w:rsidRPr="00B665C0">
        <w:rPr>
          <w:i/>
          <w:sz w:val="19"/>
          <w:szCs w:val="19"/>
        </w:rPr>
        <w:t>I have w</w:t>
      </w:r>
      <w:r w:rsidR="00E164EF" w:rsidRPr="00B665C0">
        <w:rPr>
          <w:i/>
          <w:sz w:val="19"/>
          <w:szCs w:val="19"/>
        </w:rPr>
        <w:t xml:space="preserve">orking experience in </w:t>
      </w:r>
      <w:r w:rsidR="00505C5F" w:rsidRPr="00B665C0">
        <w:rPr>
          <w:i/>
          <w:sz w:val="19"/>
          <w:szCs w:val="19"/>
        </w:rPr>
        <w:t>research</w:t>
      </w:r>
      <w:r w:rsidR="002A0ABD" w:rsidRPr="00B665C0">
        <w:rPr>
          <w:i/>
          <w:sz w:val="19"/>
          <w:szCs w:val="19"/>
        </w:rPr>
        <w:t xml:space="preserve"> and</w:t>
      </w:r>
      <w:r w:rsidR="00505C5F" w:rsidRPr="00B665C0">
        <w:rPr>
          <w:i/>
          <w:sz w:val="19"/>
          <w:szCs w:val="19"/>
        </w:rPr>
        <w:t xml:space="preserve"> </w:t>
      </w:r>
      <w:r w:rsidR="00E164EF" w:rsidRPr="00B665C0">
        <w:rPr>
          <w:i/>
          <w:sz w:val="19"/>
          <w:szCs w:val="19"/>
        </w:rPr>
        <w:t xml:space="preserve">environmental </w:t>
      </w:r>
      <w:r w:rsidR="00277DEA" w:rsidRPr="00B665C0">
        <w:rPr>
          <w:i/>
          <w:sz w:val="19"/>
          <w:szCs w:val="19"/>
        </w:rPr>
        <w:t>consultancy</w:t>
      </w:r>
      <w:r w:rsidR="00E164EF" w:rsidRPr="00B665C0">
        <w:rPr>
          <w:i/>
          <w:sz w:val="19"/>
          <w:szCs w:val="19"/>
        </w:rPr>
        <w:t xml:space="preserve">. </w:t>
      </w:r>
      <w:r w:rsidR="002A0ABD" w:rsidRPr="00B665C0">
        <w:rPr>
          <w:i/>
          <w:sz w:val="19"/>
          <w:szCs w:val="19"/>
        </w:rPr>
        <w:t xml:space="preserve">My academic research primarily explores vegetation </w:t>
      </w:r>
      <w:r w:rsidR="00B665C0" w:rsidRPr="00B665C0">
        <w:rPr>
          <w:i/>
          <w:sz w:val="19"/>
          <w:szCs w:val="19"/>
        </w:rPr>
        <w:t>dynamics,</w:t>
      </w:r>
      <w:r w:rsidR="002A0ABD" w:rsidRPr="00B665C0">
        <w:rPr>
          <w:i/>
          <w:sz w:val="19"/>
          <w:szCs w:val="19"/>
        </w:rPr>
        <w:t xml:space="preserve"> mostly alpine environments,</w:t>
      </w:r>
      <w:r w:rsidR="00FA1E49" w:rsidRPr="00B665C0">
        <w:rPr>
          <w:i/>
          <w:sz w:val="19"/>
          <w:szCs w:val="19"/>
        </w:rPr>
        <w:t xml:space="preserve"> spatial modeling, and climate</w:t>
      </w:r>
      <w:r w:rsidR="00505C5F" w:rsidRPr="00B665C0">
        <w:rPr>
          <w:i/>
          <w:sz w:val="19"/>
          <w:szCs w:val="19"/>
        </w:rPr>
        <w:t xml:space="preserve"> </w:t>
      </w:r>
      <w:r w:rsidR="00277DEA" w:rsidRPr="00B665C0">
        <w:rPr>
          <w:i/>
          <w:sz w:val="19"/>
          <w:szCs w:val="19"/>
        </w:rPr>
        <w:t>change</w:t>
      </w:r>
      <w:r w:rsidR="00633561" w:rsidRPr="00B665C0">
        <w:rPr>
          <w:i/>
          <w:sz w:val="19"/>
          <w:szCs w:val="19"/>
        </w:rPr>
        <w:t>.</w:t>
      </w:r>
    </w:p>
    <w:bookmarkEnd w:id="1" w:displacedByCustomXml="next"/>
    <w:bookmarkEnd w:id="0" w:displacedByCustomXml="next"/>
    <w:bookmarkStart w:id="2" w:name="_Hlk525501305" w:displacedByCustomXml="next"/>
    <w:sdt>
      <w:sdtPr>
        <w:rPr>
          <w:sz w:val="24"/>
          <w:szCs w:val="24"/>
        </w:rPr>
        <w:alias w:val="Education:"/>
        <w:tag w:val="Education:"/>
        <w:id w:val="-1908763273"/>
        <w:placeholder>
          <w:docPart w:val="1C9E90521C7D41B887E35333B880F2A3"/>
        </w:placeholder>
        <w:temporary/>
        <w:showingPlcHdr/>
        <w15:appearance w15:val="hidden"/>
      </w:sdtPr>
      <w:sdtContent>
        <w:p w14:paraId="6D00D1B8" w14:textId="77777777" w:rsidR="00B367C7" w:rsidRPr="005814F9" w:rsidRDefault="00B367C7" w:rsidP="002C5DFD">
          <w:pPr>
            <w:pStyle w:val="Heading1"/>
            <w:rPr>
              <w:sz w:val="24"/>
              <w:szCs w:val="24"/>
            </w:rPr>
          </w:pPr>
          <w:r w:rsidRPr="005814F9">
            <w:rPr>
              <w:sz w:val="24"/>
              <w:szCs w:val="24"/>
            </w:rPr>
            <w:t>Education</w:t>
          </w:r>
        </w:p>
      </w:sdtContent>
    </w:sdt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777"/>
      </w:tblGrid>
      <w:tr w:rsidR="00B367C7" w:rsidRPr="00162ACE" w14:paraId="078D90CA" w14:textId="77777777" w:rsidTr="002C5DFD">
        <w:trPr>
          <w:trHeight w:val="357"/>
        </w:trPr>
        <w:tc>
          <w:tcPr>
            <w:tcW w:w="9495" w:type="dxa"/>
          </w:tcPr>
          <w:p w14:paraId="537A782E" w14:textId="6C024B9E" w:rsidR="00B367C7" w:rsidRPr="00183519" w:rsidRDefault="00B367C7" w:rsidP="00183519">
            <w:pPr>
              <w:rPr>
                <w:rFonts w:ascii="Helvetica Light" w:hAnsi="Helvetica Light"/>
              </w:rPr>
            </w:pPr>
            <w:r w:rsidRPr="00183519">
              <w:rPr>
                <w:rFonts w:ascii="Helvetica Light" w:hAnsi="Helvetica Light"/>
              </w:rPr>
              <w:t xml:space="preserve">2019 – </w:t>
            </w:r>
            <w:r w:rsidR="00626A73" w:rsidRPr="00183519">
              <w:rPr>
                <w:rFonts w:ascii="Helvetica Light" w:hAnsi="Helvetica Light"/>
              </w:rPr>
              <w:t>2023</w:t>
            </w:r>
          </w:p>
          <w:p w14:paraId="1C614BC3" w14:textId="0A4A75BB" w:rsidR="00B367C7" w:rsidRPr="00702473" w:rsidRDefault="00B367C7" w:rsidP="00702473">
            <w:pPr>
              <w:rPr>
                <w:rStyle w:val="Emphasis"/>
                <w:rFonts w:ascii="Helvetica Light" w:hAnsi="Helvetica Light"/>
              </w:rPr>
            </w:pPr>
            <w:r w:rsidRPr="00702473">
              <w:rPr>
                <w:rFonts w:ascii="Helvetica Light" w:hAnsi="Helvetica Light"/>
                <w:color w:val="1D824C" w:themeColor="accent1"/>
              </w:rPr>
              <w:t xml:space="preserve">PhD, Global </w:t>
            </w:r>
            <w:r w:rsidR="00702473" w:rsidRPr="00702473">
              <w:rPr>
                <w:rFonts w:ascii="Helvetica Light" w:hAnsi="Helvetica Light"/>
                <w:color w:val="1D824C" w:themeColor="accent1"/>
              </w:rPr>
              <w:t>C</w:t>
            </w:r>
            <w:r w:rsidRPr="00702473">
              <w:rPr>
                <w:rFonts w:ascii="Helvetica Light" w:hAnsi="Helvetica Light"/>
                <w:color w:val="1D824C" w:themeColor="accent1"/>
              </w:rPr>
              <w:t xml:space="preserve">hange Ecology, </w:t>
            </w:r>
            <w:r w:rsidRPr="00702473">
              <w:rPr>
                <w:rStyle w:val="Emphasis"/>
                <w:rFonts w:ascii="Helvetica Light" w:hAnsi="Helvetica Light"/>
              </w:rPr>
              <w:t>Department of Biological Science</w:t>
            </w:r>
          </w:p>
          <w:p w14:paraId="5BA44384" w14:textId="7DBD557B" w:rsidR="00B367C7" w:rsidRPr="00702473" w:rsidRDefault="00B367C7" w:rsidP="00702473">
            <w:pPr>
              <w:rPr>
                <w:rStyle w:val="SubtleReference"/>
                <w:rFonts w:ascii="Helvetica Light" w:hAnsi="Helvetica Light" w:cstheme="majorHAnsi"/>
                <w:iCs/>
              </w:rPr>
            </w:pPr>
            <w:r w:rsidRPr="00702473">
              <w:rPr>
                <w:rStyle w:val="Emphasis"/>
                <w:rFonts w:ascii="Helvetica Light" w:hAnsi="Helvetica Light"/>
              </w:rPr>
              <w:t>University of Bergen, Bergen, Norway</w:t>
            </w:r>
            <w:r w:rsidRPr="00702473">
              <w:rPr>
                <w:rStyle w:val="SubtleReference"/>
                <w:rFonts w:ascii="Helvetica Light" w:hAnsi="Helvetica Light" w:cstheme="majorHAnsi"/>
                <w:iCs/>
              </w:rPr>
              <w:t>.</w:t>
            </w:r>
          </w:p>
          <w:p w14:paraId="47BF0A53" w14:textId="64F608C8" w:rsidR="00B367C7" w:rsidRDefault="00034EC8" w:rsidP="005926FC">
            <w:pPr>
              <w:pStyle w:val="Heading3"/>
              <w:contextualSpacing w:val="0"/>
              <w:rPr>
                <w:rFonts w:eastAsiaTheme="minorHAnsi" w:cstheme="minorHAnsi"/>
                <w:b w:val="0"/>
                <w:caps w:val="0"/>
                <w:szCs w:val="22"/>
              </w:rPr>
            </w:pPr>
            <w:r w:rsidRPr="00162ACE">
              <w:rPr>
                <w:rFonts w:cstheme="minorHAnsi"/>
                <w:szCs w:val="22"/>
              </w:rPr>
              <w:t>T</w:t>
            </w:r>
            <w:r w:rsidRPr="00162ACE">
              <w:rPr>
                <w:rFonts w:cstheme="minorHAnsi"/>
                <w:caps w:val="0"/>
                <w:szCs w:val="22"/>
              </w:rPr>
              <w:t>hesis</w:t>
            </w:r>
            <w:r w:rsidRPr="00162ACE">
              <w:rPr>
                <w:rFonts w:cstheme="minorHAnsi"/>
                <w:szCs w:val="22"/>
              </w:rPr>
              <w:t>:</w:t>
            </w:r>
            <w:r w:rsidRPr="00162ACE">
              <w:rPr>
                <w:rFonts w:cstheme="minorHAnsi"/>
                <w:b w:val="0"/>
                <w:szCs w:val="22"/>
              </w:rPr>
              <w:t xml:space="preserve"> </w:t>
            </w:r>
            <w:r w:rsidR="00626A73" w:rsidRPr="00702473">
              <w:rPr>
                <w:rFonts w:eastAsiaTheme="minorHAnsi" w:cstheme="minorHAnsi"/>
                <w:b w:val="0"/>
                <w:i/>
                <w:iCs/>
                <w:caps w:val="0"/>
                <w:szCs w:val="22"/>
              </w:rPr>
              <w:t>Unraveling the complexity of plant community responses to climate change</w:t>
            </w:r>
            <w:r w:rsidR="00412D82" w:rsidRPr="00162ACE">
              <w:rPr>
                <w:rFonts w:eastAsiaTheme="minorHAnsi" w:cstheme="minorHAnsi"/>
                <w:b w:val="0"/>
                <w:caps w:val="0"/>
                <w:szCs w:val="22"/>
              </w:rPr>
              <w:t>.</w:t>
            </w:r>
          </w:p>
          <w:p w14:paraId="1D735765" w14:textId="0678616D" w:rsidR="00141EEC" w:rsidRDefault="00141EEC" w:rsidP="005926FC">
            <w:pPr>
              <w:pStyle w:val="Heading3"/>
              <w:contextualSpacing w:val="0"/>
              <w:rPr>
                <w:rFonts w:eastAsiaTheme="minorHAnsi" w:cstheme="minorHAnsi"/>
                <w:b w:val="0"/>
                <w:caps w:val="0"/>
                <w:szCs w:val="22"/>
              </w:rPr>
            </w:pPr>
            <w:r>
              <w:rPr>
                <w:rFonts w:eastAsiaTheme="minorHAnsi" w:cstheme="minorHAnsi"/>
                <w:b w:val="0"/>
                <w:caps w:val="0"/>
                <w:szCs w:val="22"/>
              </w:rPr>
              <w:t xml:space="preserve">Advisor: </w:t>
            </w:r>
            <w:r w:rsidR="00626A73" w:rsidRPr="00626A73">
              <w:rPr>
                <w:rFonts w:eastAsiaTheme="minorHAnsi" w:cstheme="minorHAnsi"/>
                <w:b w:val="0"/>
                <w:caps w:val="0"/>
                <w:szCs w:val="22"/>
              </w:rPr>
              <w:t xml:space="preserve">John Arvid Grytnes, Suzette Flantua and Fride </w:t>
            </w:r>
            <w:proofErr w:type="spellStart"/>
            <w:r w:rsidR="00626A73" w:rsidRPr="00626A73">
              <w:rPr>
                <w:rFonts w:eastAsiaTheme="minorHAnsi" w:cstheme="minorHAnsi"/>
                <w:b w:val="0"/>
                <w:caps w:val="0"/>
                <w:szCs w:val="22"/>
              </w:rPr>
              <w:t>Høistad</w:t>
            </w:r>
            <w:proofErr w:type="spellEnd"/>
            <w:r w:rsidR="00626A73" w:rsidRPr="00626A73">
              <w:rPr>
                <w:rFonts w:eastAsiaTheme="minorHAnsi" w:cstheme="minorHAnsi"/>
                <w:b w:val="0"/>
                <w:caps w:val="0"/>
                <w:szCs w:val="22"/>
              </w:rPr>
              <w:t xml:space="preserve"> Schei</w:t>
            </w:r>
          </w:p>
          <w:p w14:paraId="5AFAB628" w14:textId="77777777" w:rsidR="00034EC8" w:rsidRPr="00162ACE" w:rsidRDefault="00034EC8" w:rsidP="005926FC">
            <w:pPr>
              <w:pStyle w:val="Heading3"/>
              <w:contextualSpacing w:val="0"/>
              <w:rPr>
                <w:rFonts w:cstheme="minorHAnsi"/>
                <w:color w:val="1D824C" w:themeColor="accent1"/>
                <w:szCs w:val="22"/>
              </w:rPr>
            </w:pPr>
          </w:p>
          <w:p w14:paraId="06FBF729" w14:textId="315D612F" w:rsidR="00B367C7" w:rsidRPr="00183519" w:rsidRDefault="00183519" w:rsidP="00183519">
            <w:pPr>
              <w:rPr>
                <w:rFonts w:ascii="Helvetica Light" w:hAnsi="Helvetica Light"/>
              </w:rPr>
            </w:pPr>
            <w:r w:rsidRPr="00183519">
              <w:rPr>
                <w:rFonts w:ascii="Helvetica Light" w:hAnsi="Helvetica Light"/>
              </w:rPr>
              <w:t>2016-</w:t>
            </w:r>
            <w:r w:rsidR="00B367C7" w:rsidRPr="00183519">
              <w:rPr>
                <w:rFonts w:ascii="Helvetica Light" w:hAnsi="Helvetica Light"/>
              </w:rPr>
              <w:t xml:space="preserve">2018 </w:t>
            </w:r>
          </w:p>
          <w:p w14:paraId="0B458DAE" w14:textId="77777777" w:rsidR="00B367C7" w:rsidRPr="00702473" w:rsidRDefault="00B367C7" w:rsidP="005926FC">
            <w:pPr>
              <w:pStyle w:val="Heading2"/>
              <w:contextualSpacing w:val="0"/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</w:pPr>
            <w:r w:rsidRPr="00702473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Master’s degree in Biological Sciences: </w:t>
            </w:r>
            <w:r w:rsidRPr="00702473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Ecology and Evolution</w:t>
            </w:r>
            <w:r w:rsidRPr="00702473">
              <w:rPr>
                <w:rStyle w:val="Emphasis"/>
                <w:b w:val="0"/>
                <w:bCs/>
              </w:rPr>
              <w:t>,</w:t>
            </w:r>
            <w:r w:rsidRPr="00702473">
              <w:rPr>
                <w:rStyle w:val="Emphasis"/>
                <w:rFonts w:eastAsiaTheme="minorHAnsi" w:cstheme="minorBidi"/>
                <w:b w:val="0"/>
                <w:bCs/>
                <w:caps w:val="0"/>
              </w:rPr>
              <w:t xml:space="preserve"> </w:t>
            </w:r>
            <w:r w:rsidRPr="00702473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Universiteit van Amsterdam, Amsterdam, The Netherlands</w:t>
            </w:r>
          </w:p>
          <w:p w14:paraId="0658FF04" w14:textId="77777777" w:rsidR="00B367C7" w:rsidRPr="00162ACE" w:rsidRDefault="00B367C7" w:rsidP="005926FC">
            <w:pPr>
              <w:contextualSpacing w:val="0"/>
              <w:rPr>
                <w:rFonts w:cstheme="minorHAnsi"/>
              </w:rPr>
            </w:pPr>
            <w:r w:rsidRPr="00162ACE">
              <w:rPr>
                <w:rFonts w:cstheme="minorHAnsi"/>
                <w:b/>
              </w:rPr>
              <w:t>Graduated projects</w:t>
            </w:r>
            <w:r w:rsidRPr="00162ACE">
              <w:rPr>
                <w:rFonts w:cstheme="minorHAnsi"/>
              </w:rPr>
              <w:t xml:space="preserve">: </w:t>
            </w:r>
          </w:p>
          <w:p w14:paraId="1F3BF5C7" w14:textId="45A3C2EE" w:rsidR="00B367C7" w:rsidRPr="00162ACE" w:rsidRDefault="00B367C7" w:rsidP="005926FC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</w:rPr>
            </w:pPr>
            <w:r w:rsidRPr="00702473">
              <w:rPr>
                <w:rFonts w:cstheme="minorHAnsi"/>
                <w:i/>
                <w:iCs/>
              </w:rPr>
              <w:t xml:space="preserve">Assessing the impact of fragmentation on plant dispersal in Andean </w:t>
            </w:r>
            <w:r w:rsidR="00626A73" w:rsidRPr="00702473">
              <w:rPr>
                <w:rFonts w:cstheme="minorHAnsi"/>
                <w:i/>
                <w:iCs/>
              </w:rPr>
              <w:t>mountains</w:t>
            </w:r>
            <w:r w:rsidR="00626A73" w:rsidRPr="00162ACE">
              <w:rPr>
                <w:rFonts w:cstheme="minorHAnsi"/>
              </w:rPr>
              <w:t>.</w:t>
            </w:r>
            <w:r w:rsidRPr="00162ACE">
              <w:rPr>
                <w:rFonts w:cstheme="minorHAnsi"/>
              </w:rPr>
              <w:t xml:space="preserve">  </w:t>
            </w:r>
          </w:p>
          <w:p w14:paraId="5A50850B" w14:textId="00B6264E" w:rsidR="00B367C7" w:rsidRPr="00162ACE" w:rsidRDefault="00B367C7" w:rsidP="005926FC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b/>
              </w:rPr>
            </w:pPr>
            <w:r w:rsidRPr="00702473">
              <w:rPr>
                <w:rFonts w:cstheme="minorHAnsi"/>
                <w:i/>
                <w:iCs/>
              </w:rPr>
              <w:t xml:space="preserve">Changing land use cover patterns after intensification of the irrigated agriculture in the Rio Grande River watershed – </w:t>
            </w:r>
            <w:r w:rsidR="00626A73" w:rsidRPr="00702473">
              <w:rPr>
                <w:rFonts w:cstheme="minorHAnsi"/>
                <w:i/>
                <w:iCs/>
              </w:rPr>
              <w:t>Spain</w:t>
            </w:r>
            <w:r w:rsidR="00626A73" w:rsidRPr="00162ACE">
              <w:rPr>
                <w:rFonts w:cstheme="minorHAnsi"/>
              </w:rPr>
              <w:t>.</w:t>
            </w:r>
          </w:p>
          <w:p w14:paraId="5E0CE836" w14:textId="66E82C44" w:rsidR="00B367C7" w:rsidRPr="00162ACE" w:rsidRDefault="00B367C7" w:rsidP="005926FC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</w:rPr>
            </w:pPr>
            <w:r w:rsidRPr="00702473">
              <w:rPr>
                <w:rFonts w:cstheme="minorHAnsi"/>
                <w:i/>
              </w:rPr>
              <w:t>Human-wildlife conflict: a review of patterns and priorities in Latin America</w:t>
            </w:r>
            <w:r w:rsidRPr="00162ACE">
              <w:rPr>
                <w:rFonts w:cstheme="minorHAnsi"/>
              </w:rPr>
              <w:t>.</w:t>
            </w:r>
          </w:p>
          <w:p w14:paraId="30354B11" w14:textId="5FDA81F5" w:rsidR="00B367C7" w:rsidRPr="00162ACE" w:rsidRDefault="00B367C7" w:rsidP="005926FC">
            <w:pPr>
              <w:contextualSpacing w:val="0"/>
              <w:rPr>
                <w:rFonts w:cstheme="minorHAnsi"/>
              </w:rPr>
            </w:pPr>
            <w:r w:rsidRPr="00162ACE">
              <w:rPr>
                <w:rFonts w:cstheme="minorHAnsi"/>
              </w:rPr>
              <w:t>Research master focus</w:t>
            </w:r>
            <w:r w:rsidR="00626A73">
              <w:rPr>
                <w:rFonts w:cstheme="minorHAnsi"/>
              </w:rPr>
              <w:t>ed</w:t>
            </w:r>
            <w:r w:rsidRPr="00162ACE">
              <w:rPr>
                <w:rFonts w:cstheme="minorHAnsi"/>
              </w:rPr>
              <w:t xml:space="preserve"> on landscape ecology, functional ecology, </w:t>
            </w:r>
            <w:r w:rsidR="00626A73">
              <w:rPr>
                <w:rFonts w:cstheme="minorHAnsi"/>
              </w:rPr>
              <w:t xml:space="preserve">random forest, </w:t>
            </w:r>
            <w:r w:rsidRPr="00162ACE">
              <w:rPr>
                <w:rFonts w:cstheme="minorHAnsi"/>
              </w:rPr>
              <w:t xml:space="preserve">statistics (GLMs). Analytical and conceptual thinking, with a strong emphasis </w:t>
            </w:r>
            <w:r w:rsidR="00454246">
              <w:rPr>
                <w:rFonts w:cstheme="minorHAnsi"/>
              </w:rPr>
              <w:t>on</w:t>
            </w:r>
            <w:r w:rsidRPr="00162ACE">
              <w:rPr>
                <w:rFonts w:cstheme="minorHAnsi"/>
              </w:rPr>
              <w:t xml:space="preserve"> research projects.</w:t>
            </w:r>
          </w:p>
        </w:tc>
      </w:tr>
      <w:tr w:rsidR="00B367C7" w:rsidRPr="00162ACE" w14:paraId="318A18F8" w14:textId="77777777" w:rsidTr="002C5DFD">
        <w:trPr>
          <w:trHeight w:val="988"/>
        </w:trPr>
        <w:tc>
          <w:tcPr>
            <w:tcW w:w="9495" w:type="dxa"/>
            <w:tcMar>
              <w:top w:w="216" w:type="dxa"/>
            </w:tcMar>
          </w:tcPr>
          <w:p w14:paraId="5CF83F0B" w14:textId="41775EEE" w:rsidR="00B367C7" w:rsidRPr="00141EEC" w:rsidRDefault="00B367C7" w:rsidP="005926FC">
            <w:pPr>
              <w:pStyle w:val="Heading3"/>
              <w:contextualSpacing w:val="0"/>
              <w:rPr>
                <w:rFonts w:ascii="Helvetica Light" w:hAnsi="Helvetica Light" w:cstheme="minorHAnsi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2014</w:t>
            </w:r>
          </w:p>
          <w:p w14:paraId="3A976289" w14:textId="48858A2D" w:rsidR="00B367C7" w:rsidRPr="00690128" w:rsidRDefault="00B367C7" w:rsidP="005926FC">
            <w:pPr>
              <w:pStyle w:val="Heading2"/>
              <w:contextualSpacing w:val="0"/>
              <w:rPr>
                <w:rStyle w:val="Emphasis"/>
                <w:rFonts w:eastAsiaTheme="minorHAnsi" w:cstheme="minorBidi"/>
                <w:b w:val="0"/>
                <w:caps w:val="0"/>
              </w:rPr>
            </w:pPr>
            <w:r w:rsidRPr="00702473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BSc in </w:t>
            </w:r>
            <w:r w:rsidR="00B674C9" w:rsidRPr="00702473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Ecology</w:t>
            </w:r>
            <w:r w:rsidR="00B674C9" w:rsidRPr="00141EEC">
              <w:rPr>
                <w:rFonts w:ascii="Helvetica Light" w:hAnsi="Helvetica Light" w:cstheme="minorHAnsi"/>
                <w:sz w:val="22"/>
                <w:szCs w:val="22"/>
              </w:rPr>
              <w:t>:</w:t>
            </w:r>
            <w:r w:rsidR="00690128" w:rsidRPr="00690128">
              <w:rPr>
                <w:rStyle w:val="Emphasis"/>
                <w:rFonts w:eastAsiaTheme="minorHAnsi" w:cstheme="minorBidi"/>
                <w:b w:val="0"/>
                <w:caps w:val="0"/>
              </w:rPr>
              <w:t xml:space="preserve"> </w:t>
            </w:r>
            <w:r w:rsidR="00690128"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Pontifical Xavierian University,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Bogota, Colombia</w:t>
            </w:r>
            <w:r w:rsidRPr="00690128">
              <w:rPr>
                <w:rStyle w:val="Emphasis"/>
                <w:rFonts w:eastAsiaTheme="minorHAnsi" w:cstheme="minorBidi"/>
                <w:iCs w:val="0"/>
                <w:caps w:val="0"/>
                <w:smallCaps/>
              </w:rPr>
              <w:t>.</w:t>
            </w:r>
          </w:p>
          <w:p w14:paraId="4D397D56" w14:textId="205104FA" w:rsidR="00B367C7" w:rsidRPr="00162ACE" w:rsidRDefault="00B367C7" w:rsidP="005926FC">
            <w:pPr>
              <w:contextualSpacing w:val="0"/>
              <w:rPr>
                <w:rFonts w:cstheme="minorHAnsi"/>
              </w:rPr>
            </w:pPr>
            <w:r w:rsidRPr="00162ACE">
              <w:rPr>
                <w:rFonts w:cstheme="minorHAnsi"/>
                <w:b/>
              </w:rPr>
              <w:t>Thesis</w:t>
            </w:r>
            <w:r w:rsidRPr="00162ACE">
              <w:rPr>
                <w:rFonts w:cstheme="minorHAnsi"/>
              </w:rPr>
              <w:t xml:space="preserve">: </w:t>
            </w:r>
            <w:r w:rsidRPr="00454246">
              <w:rPr>
                <w:rFonts w:cstheme="minorHAnsi"/>
                <w:i/>
              </w:rPr>
              <w:t>Bird communities, their functional groups, and ecosystem services in a Colombian coffee landscape</w:t>
            </w:r>
            <w:r w:rsidRPr="00162ACE">
              <w:rPr>
                <w:rFonts w:cstheme="minorHAnsi"/>
              </w:rPr>
              <w:t xml:space="preserve">. </w:t>
            </w:r>
          </w:p>
        </w:tc>
      </w:tr>
    </w:tbl>
    <w:p w14:paraId="3165FDAD" w14:textId="613AC507" w:rsidR="00AC5355" w:rsidRPr="00053247" w:rsidRDefault="00AC5355" w:rsidP="002C5DFD">
      <w:pPr>
        <w:pStyle w:val="Heading1"/>
        <w:rPr>
          <w:rFonts w:cstheme="majorHAnsi"/>
          <w:sz w:val="24"/>
          <w:szCs w:val="24"/>
        </w:rPr>
      </w:pPr>
      <w:r w:rsidRPr="00053247">
        <w:rPr>
          <w:rFonts w:cstheme="majorHAnsi"/>
          <w:sz w:val="24"/>
          <w:szCs w:val="24"/>
        </w:rPr>
        <w:t>Research experience</w:t>
      </w:r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777"/>
      </w:tblGrid>
      <w:tr w:rsidR="00AC5355" w:rsidRPr="00162ACE" w14:paraId="68F43803" w14:textId="77777777" w:rsidTr="002C5DFD">
        <w:trPr>
          <w:trHeight w:val="357"/>
        </w:trPr>
        <w:tc>
          <w:tcPr>
            <w:tcW w:w="9495" w:type="dxa"/>
          </w:tcPr>
          <w:p w14:paraId="046A516D" w14:textId="7F1707FF" w:rsidR="00626A73" w:rsidRPr="00183519" w:rsidRDefault="00626A73" w:rsidP="00183519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June 2023 – Present </w:t>
            </w:r>
          </w:p>
          <w:p w14:paraId="179B3769" w14:textId="3C2B2CA7" w:rsidR="00626A73" w:rsidRDefault="00626A73" w:rsidP="00AC5355">
            <w:pPr>
              <w:pStyle w:val="Heading2"/>
              <w:contextualSpacing w:val="0"/>
              <w:rPr>
                <w:rStyle w:val="SubtleReference"/>
                <w:rFonts w:ascii="Helvetica Light" w:hAnsi="Helvetica Light" w:cstheme="minorHAnsi"/>
                <w:sz w:val="22"/>
                <w:szCs w:val="22"/>
              </w:rPr>
            </w:pPr>
            <w:r w:rsidRP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Post</w:t>
            </w:r>
            <w:r w:rsid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doc</w:t>
            </w:r>
            <w:r w:rsidRPr="00626A73">
              <w:rPr>
                <w:rFonts w:ascii="Helvetica Light" w:hAnsi="Helvetica Light" w:cstheme="minorHAnsi"/>
                <w:sz w:val="22"/>
                <w:szCs w:val="22"/>
              </w:rPr>
              <w:t xml:space="preserve">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Ecological Dynamics at Geographic Extremes Lab, Department of Biological and Environmental Sciences, University of Gothenburg, Sweden</w:t>
            </w:r>
          </w:p>
          <w:p w14:paraId="491EB510" w14:textId="066B179C" w:rsidR="00626A73" w:rsidRDefault="00626A73" w:rsidP="00AC5355">
            <w:pPr>
              <w:pStyle w:val="Heading2"/>
              <w:contextualSpacing w:val="0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  <w:r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P</w:t>
            </w:r>
            <w:r w:rsidRPr="00626A73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roject</w:t>
            </w:r>
            <w:r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TimeTraits</w:t>
            </w:r>
            <w:proofErr w:type="spellEnd"/>
            <w:r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: Plant traits community changes in response to climate change</w:t>
            </w:r>
          </w:p>
          <w:p w14:paraId="008955D1" w14:textId="77777777" w:rsidR="003319A3" w:rsidRPr="00626A73" w:rsidRDefault="003319A3" w:rsidP="00AC5355">
            <w:pPr>
              <w:pStyle w:val="Heading2"/>
              <w:contextualSpacing w:val="0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</w:p>
          <w:p w14:paraId="16AD17C4" w14:textId="77777777" w:rsidR="00334ED1" w:rsidRPr="00183519" w:rsidRDefault="00334ED1" w:rsidP="00183519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May 2022 – January 2023 </w:t>
            </w:r>
          </w:p>
          <w:p w14:paraId="09758822" w14:textId="7ECEEBBE" w:rsidR="00334ED1" w:rsidRPr="00690128" w:rsidRDefault="00334ED1" w:rsidP="00334ED1">
            <w:pPr>
              <w:pStyle w:val="Heading2"/>
              <w:contextualSpacing w:val="0"/>
              <w:rPr>
                <w:rStyle w:val="Emphasis"/>
                <w:rFonts w:eastAsiaTheme="minorHAnsi" w:cstheme="minorBidi"/>
                <w:b w:val="0"/>
                <w:caps w:val="0"/>
              </w:rPr>
            </w:pPr>
            <w:r w:rsidRP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Research assistant</w:t>
            </w:r>
            <w:r w:rsidRPr="00141EEC">
              <w:rPr>
                <w:rFonts w:ascii="Helvetica Light" w:hAnsi="Helvetica Light" w:cstheme="minorHAnsi"/>
                <w:sz w:val="22"/>
                <w:szCs w:val="22"/>
              </w:rPr>
              <w:t xml:space="preserve">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Department of Environmental Sciences University of Basel / Switzerland</w:t>
            </w:r>
          </w:p>
          <w:p w14:paraId="47E37FD5" w14:textId="048C9A74" w:rsidR="00334ED1" w:rsidRDefault="00364E88" w:rsidP="00AC5355">
            <w:pPr>
              <w:pStyle w:val="Heading2"/>
              <w:contextualSpacing w:val="0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  <w:r w:rsidRPr="000F5C39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Project</w:t>
            </w:r>
            <w:r w:rsidR="00334ED1" w:rsidRPr="000F5C39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: </w:t>
            </w:r>
            <w:r w:rsidR="00334ED1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P</w:t>
            </w:r>
            <w:r w:rsidR="00334ED1" w:rsidRPr="000F5C39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lant changes in the GLORIA artic/subarctic areas</w:t>
            </w:r>
            <w:r w:rsidR="00334ED1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. </w:t>
            </w:r>
          </w:p>
          <w:p w14:paraId="632BDEB0" w14:textId="77777777" w:rsidR="002D4DBF" w:rsidRDefault="002D4DBF" w:rsidP="00AC5355">
            <w:pPr>
              <w:pStyle w:val="Heading2"/>
              <w:contextualSpacing w:val="0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</w:p>
          <w:p w14:paraId="7B7A7B50" w14:textId="77777777" w:rsidR="002D4DBF" w:rsidRPr="00183519" w:rsidRDefault="002D4DBF" w:rsidP="002D4DBF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A</w:t>
            </w: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pril 2019 – May 2023</w:t>
            </w:r>
          </w:p>
          <w:p w14:paraId="24D99317" w14:textId="77777777" w:rsidR="002D4DBF" w:rsidRPr="00141EEC" w:rsidRDefault="002D4DBF" w:rsidP="002D4DBF">
            <w:pPr>
              <w:pStyle w:val="Heading2"/>
              <w:contextualSpacing w:val="0"/>
              <w:rPr>
                <w:rStyle w:val="SubtleReference"/>
                <w:rFonts w:ascii="Helvetica Light" w:hAnsi="Helvetica Light" w:cstheme="minorHAnsi"/>
              </w:rPr>
            </w:pPr>
            <w:r w:rsidRP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PHD Candidate</w:t>
            </w:r>
            <w:r w:rsidRPr="00141EEC">
              <w:rPr>
                <w:rFonts w:ascii="Helvetica Light" w:hAnsi="Helvetica Light" w:cstheme="minorHAnsi"/>
                <w:sz w:val="22"/>
                <w:szCs w:val="22"/>
              </w:rPr>
              <w:t xml:space="preserve">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Department of Biological Sciences University of Bergen</w:t>
            </w:r>
          </w:p>
          <w:p w14:paraId="49ECA9E7" w14:textId="77777777" w:rsidR="002D4DBF" w:rsidRDefault="002D4DBF" w:rsidP="002D4DBF">
            <w:pPr>
              <w:pStyle w:val="Heading2"/>
              <w:contextualSpacing w:val="0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  <w:r w:rsidRPr="00162ACE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Project: </w:t>
            </w:r>
            <w:r w:rsidRPr="00626A73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Unraveling the complexity of plant community responses to climate change</w:t>
            </w:r>
          </w:p>
          <w:p w14:paraId="0DDEB245" w14:textId="77777777" w:rsidR="003319A3" w:rsidRDefault="003319A3" w:rsidP="00AC5355">
            <w:pPr>
              <w:pStyle w:val="Heading2"/>
              <w:contextualSpacing w:val="0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</w:p>
          <w:p w14:paraId="7DABE1EC" w14:textId="77777777" w:rsidR="003319A3" w:rsidRPr="00183519" w:rsidRDefault="003319A3" w:rsidP="003319A3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December 2017 – October 2018 </w:t>
            </w:r>
          </w:p>
          <w:p w14:paraId="460708E1" w14:textId="77777777" w:rsidR="003319A3" w:rsidRPr="00690128" w:rsidRDefault="003319A3" w:rsidP="003319A3">
            <w:pPr>
              <w:pStyle w:val="Heading2"/>
              <w:contextualSpacing w:val="0"/>
              <w:rPr>
                <w:rStyle w:val="Emphasis"/>
                <w:rFonts w:eastAsiaTheme="minorHAnsi" w:cstheme="minorBidi"/>
                <w:caps w:val="0"/>
                <w:smallCaps/>
              </w:rPr>
            </w:pPr>
            <w:r w:rsidRP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Intern</w:t>
            </w:r>
            <w:r w:rsidRPr="00141EEC">
              <w:rPr>
                <w:rFonts w:ascii="Helvetica Light" w:hAnsi="Helvetica Light" w:cstheme="minorHAnsi"/>
                <w:sz w:val="22"/>
                <w:szCs w:val="22"/>
              </w:rPr>
              <w:t xml:space="preserve">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Royal Botanical Gardens Kew- London</w:t>
            </w:r>
          </w:p>
          <w:p w14:paraId="16EC7A2E" w14:textId="77777777" w:rsidR="003319A3" w:rsidRPr="00626A73" w:rsidRDefault="003319A3" w:rsidP="003319A3">
            <w:pPr>
              <w:pStyle w:val="Heading2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  <w:r w:rsidRPr="00626A73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Project: </w:t>
            </w:r>
            <w:bookmarkStart w:id="3" w:name="_Hlk525062619"/>
            <w:r w:rsidRPr="00626A73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Assessing the impact of fragmentation on plant dispersal in Andean mountains</w:t>
            </w:r>
            <w:bookmarkEnd w:id="3"/>
            <w:r w:rsidRPr="00626A73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. </w:t>
            </w:r>
          </w:p>
          <w:p w14:paraId="7BE3B06D" w14:textId="76E19533" w:rsidR="003319A3" w:rsidRPr="003319A3" w:rsidRDefault="003319A3" w:rsidP="003319A3">
            <w:pPr>
              <w:rPr>
                <w:rFonts w:cstheme="minorHAnsi"/>
              </w:rPr>
            </w:pPr>
            <w:r w:rsidRPr="00162ACE">
              <w:rPr>
                <w:rFonts w:cstheme="minorHAnsi"/>
              </w:rPr>
              <w:t xml:space="preserve">Project: functional data gathering and modeling of the maximum dispersion distance for plant species of the GLORIA project. </w:t>
            </w:r>
          </w:p>
        </w:tc>
      </w:tr>
      <w:tr w:rsidR="00AC5355" w:rsidRPr="00162ACE" w14:paraId="42C6B44E" w14:textId="77777777" w:rsidTr="002C5DFD">
        <w:trPr>
          <w:trHeight w:val="988"/>
        </w:trPr>
        <w:tc>
          <w:tcPr>
            <w:tcW w:w="9495" w:type="dxa"/>
            <w:tcMar>
              <w:top w:w="216" w:type="dxa"/>
            </w:tcMar>
          </w:tcPr>
          <w:p w14:paraId="178FE18D" w14:textId="77777777" w:rsidR="00AC5355" w:rsidRPr="00183519" w:rsidRDefault="00AC5355" w:rsidP="00183519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lastRenderedPageBreak/>
              <w:t>February 2017 – August 2017</w:t>
            </w:r>
          </w:p>
          <w:p w14:paraId="05CC8DCE" w14:textId="164976A4" w:rsidR="00AC5355" w:rsidRPr="00141EEC" w:rsidRDefault="00AC5355" w:rsidP="00AC5355">
            <w:pPr>
              <w:pStyle w:val="Heading2"/>
              <w:contextualSpacing w:val="0"/>
              <w:rPr>
                <w:rStyle w:val="SubtleReference"/>
                <w:rFonts w:ascii="Helvetica Light" w:hAnsi="Helvetica Light" w:cstheme="minorHAnsi"/>
                <w:sz w:val="22"/>
                <w:szCs w:val="22"/>
              </w:rPr>
            </w:pPr>
            <w:r w:rsidRP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Inter</w:t>
            </w:r>
            <w:r w:rsid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n</w:t>
            </w:r>
            <w:r w:rsidRPr="00141EEC">
              <w:rPr>
                <w:rFonts w:ascii="Helvetica Light" w:hAnsi="Helvetica Light" w:cstheme="minorHAnsi"/>
                <w:sz w:val="22"/>
                <w:szCs w:val="22"/>
              </w:rPr>
              <w:t xml:space="preserve">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Institute for Biodiversity and Ecosystem Dynamics (IBED) and Centre for Latin American Research and Documentation -CEDLA – </w:t>
            </w:r>
            <w:r w:rsidR="00690128"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Amsterdam</w:t>
            </w:r>
          </w:p>
          <w:p w14:paraId="636A9772" w14:textId="4725BD1D" w:rsidR="00AC5355" w:rsidRDefault="00AC5355" w:rsidP="00AC5355">
            <w:pPr>
              <w:pStyle w:val="Heading2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  <w:r w:rsidRPr="00626A73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Project: Changing land use cover patterns after intensification of the irrigated agriculture in the Rio Grande River watershed – Spain.</w:t>
            </w:r>
          </w:p>
          <w:p w14:paraId="7CDDA086" w14:textId="77777777" w:rsidR="003319A3" w:rsidRPr="003319A3" w:rsidRDefault="003319A3" w:rsidP="00AC5355">
            <w:pPr>
              <w:pStyle w:val="Heading2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</w:p>
          <w:p w14:paraId="0FFDC084" w14:textId="58C6A2F0" w:rsidR="00AC5355" w:rsidRPr="00183519" w:rsidRDefault="00183519" w:rsidP="00183519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February</w:t>
            </w:r>
            <w:r w:rsidR="00AC5355"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 2016 – </w:t>
            </w: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August</w:t>
            </w:r>
            <w:r w:rsidR="00AC5355"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 2016</w:t>
            </w:r>
          </w:p>
          <w:p w14:paraId="14CF385C" w14:textId="2A5BD254" w:rsidR="00AC5355" w:rsidRPr="00690128" w:rsidRDefault="00AC5355" w:rsidP="00AC5355">
            <w:pPr>
              <w:rPr>
                <w:rStyle w:val="Emphasis"/>
                <w:smallCaps/>
              </w:rPr>
            </w:pPr>
            <w:r w:rsidRPr="00690128">
              <w:rPr>
                <w:rFonts w:ascii="Helvetica Light" w:hAnsi="Helvetica Light"/>
                <w:color w:val="1D824C" w:themeColor="accent1"/>
              </w:rPr>
              <w:t>Research assistant</w:t>
            </w:r>
            <w:r w:rsidRPr="00141EEC">
              <w:rPr>
                <w:rFonts w:ascii="Helvetica Light" w:eastAsiaTheme="majorEastAsia" w:hAnsi="Helvetica Light" w:cstheme="minorHAnsi"/>
                <w:b/>
                <w:caps/>
                <w:color w:val="1D824C" w:themeColor="accent1"/>
              </w:rPr>
              <w:t xml:space="preserve"> </w:t>
            </w:r>
            <w:r w:rsidRPr="00690128">
              <w:rPr>
                <w:rStyle w:val="Emphasis"/>
                <w:rFonts w:ascii="Helvetica Light" w:hAnsi="Helvetica Light"/>
              </w:rPr>
              <w:t>Ecology and territory research group, Pontifical Xavierian University- B</w:t>
            </w:r>
            <w:r w:rsidR="00690128" w:rsidRPr="00690128">
              <w:rPr>
                <w:rStyle w:val="Emphasis"/>
                <w:rFonts w:ascii="Helvetica Light" w:hAnsi="Helvetica Light"/>
              </w:rPr>
              <w:t>ogota</w:t>
            </w:r>
          </w:p>
          <w:p w14:paraId="6CB1E1EF" w14:textId="77777777" w:rsidR="00AC5355" w:rsidRPr="00162ACE" w:rsidRDefault="00AC5355" w:rsidP="00AC5355">
            <w:pPr>
              <w:rPr>
                <w:rFonts w:cstheme="minorHAnsi"/>
                <w:i/>
              </w:rPr>
            </w:pPr>
            <w:r w:rsidRPr="00162ACE">
              <w:rPr>
                <w:rFonts w:cstheme="minorHAnsi"/>
                <w:i/>
              </w:rPr>
              <w:t>Moving from Assessment to Application: - Testing Red List of Ecosystems Application and Integration in Colombia.</w:t>
            </w:r>
          </w:p>
          <w:p w14:paraId="64D83BAE" w14:textId="77777777" w:rsidR="003319A3" w:rsidRPr="003319A3" w:rsidRDefault="003319A3" w:rsidP="003319A3">
            <w:pPr>
              <w:rPr>
                <w:rFonts w:cstheme="minorHAnsi"/>
              </w:rPr>
            </w:pPr>
          </w:p>
          <w:p w14:paraId="57D3E819" w14:textId="77777777" w:rsidR="00AC5355" w:rsidRPr="00183519" w:rsidRDefault="00AC5355" w:rsidP="00AC5355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January 2014 – June 2016</w:t>
            </w:r>
          </w:p>
          <w:p w14:paraId="777BEBEF" w14:textId="600BA4F8" w:rsidR="00AC5355" w:rsidRPr="00141EEC" w:rsidRDefault="00AC5355" w:rsidP="00AC5355">
            <w:pPr>
              <w:pStyle w:val="Heading2"/>
              <w:rPr>
                <w:rStyle w:val="SubtleReference"/>
                <w:rFonts w:ascii="Helvetica Light" w:hAnsi="Helvetica Light" w:cstheme="minorHAnsi"/>
                <w:sz w:val="22"/>
                <w:szCs w:val="22"/>
              </w:rPr>
            </w:pPr>
            <w:r w:rsidRP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Research assistant</w:t>
            </w:r>
            <w:r w:rsidRPr="00141EEC">
              <w:rPr>
                <w:rFonts w:ascii="Helvetica Light" w:hAnsi="Helvetica Light" w:cstheme="minorHAnsi"/>
                <w:sz w:val="22"/>
                <w:szCs w:val="22"/>
              </w:rPr>
              <w:t xml:space="preserve">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Wildlife research group - University of applied sciences U.D.C.A.-</w:t>
            </w:r>
            <w:r w:rsid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 Bogota</w:t>
            </w:r>
          </w:p>
          <w:p w14:paraId="68171C65" w14:textId="77777777" w:rsidR="00AC5355" w:rsidRPr="00162ACE" w:rsidRDefault="00AC5355" w:rsidP="00AC5355">
            <w:pPr>
              <w:rPr>
                <w:rFonts w:cstheme="minorHAnsi"/>
              </w:rPr>
            </w:pPr>
            <w:r w:rsidRPr="00162ACE">
              <w:rPr>
                <w:rFonts w:cstheme="minorHAnsi"/>
              </w:rPr>
              <w:t xml:space="preserve">Projects: </w:t>
            </w:r>
          </w:p>
          <w:p w14:paraId="59A9302C" w14:textId="77777777" w:rsidR="00AC5355" w:rsidRPr="00162ACE" w:rsidRDefault="00AC5355" w:rsidP="00AC5355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</w:rPr>
            </w:pPr>
            <w:r w:rsidRPr="00162ACE">
              <w:rPr>
                <w:rFonts w:cstheme="minorHAnsi"/>
              </w:rPr>
              <w:t xml:space="preserve">Conservation status of </w:t>
            </w:r>
            <w:proofErr w:type="spellStart"/>
            <w:r w:rsidRPr="00162ACE">
              <w:rPr>
                <w:rFonts w:cstheme="minorHAnsi"/>
                <w:i/>
              </w:rPr>
              <w:t>Sphiggurus</w:t>
            </w:r>
            <w:proofErr w:type="spellEnd"/>
            <w:r w:rsidRPr="00162ACE">
              <w:rPr>
                <w:rFonts w:cstheme="minorHAnsi"/>
                <w:i/>
              </w:rPr>
              <w:t xml:space="preserve"> </w:t>
            </w:r>
            <w:proofErr w:type="spellStart"/>
            <w:r w:rsidRPr="00162ACE">
              <w:rPr>
                <w:rFonts w:cstheme="minorHAnsi"/>
                <w:i/>
              </w:rPr>
              <w:t>vesttitus</w:t>
            </w:r>
            <w:proofErr w:type="spellEnd"/>
            <w:r w:rsidRPr="00162ACE">
              <w:rPr>
                <w:rFonts w:cstheme="minorHAnsi"/>
              </w:rPr>
              <w:t xml:space="preserve">, </w:t>
            </w:r>
            <w:proofErr w:type="spellStart"/>
            <w:r w:rsidRPr="00162ACE">
              <w:rPr>
                <w:rFonts w:cstheme="minorHAnsi"/>
                <w:i/>
              </w:rPr>
              <w:t>Echinoprocta</w:t>
            </w:r>
            <w:proofErr w:type="spellEnd"/>
            <w:r w:rsidRPr="00162ACE">
              <w:rPr>
                <w:rFonts w:cstheme="minorHAnsi"/>
                <w:i/>
              </w:rPr>
              <w:t xml:space="preserve"> rufescens</w:t>
            </w:r>
            <w:r w:rsidRPr="00162ACE">
              <w:rPr>
                <w:rFonts w:cstheme="minorHAnsi"/>
              </w:rPr>
              <w:t xml:space="preserve">, </w:t>
            </w:r>
            <w:r w:rsidRPr="00162ACE">
              <w:rPr>
                <w:rFonts w:cstheme="minorHAnsi"/>
                <w:i/>
              </w:rPr>
              <w:t xml:space="preserve">Coendou </w:t>
            </w:r>
            <w:proofErr w:type="spellStart"/>
            <w:r w:rsidRPr="00162ACE">
              <w:rPr>
                <w:rFonts w:cstheme="minorHAnsi"/>
                <w:i/>
              </w:rPr>
              <w:t>sanctamartae</w:t>
            </w:r>
            <w:proofErr w:type="spellEnd"/>
            <w:r w:rsidRPr="00162ACE">
              <w:rPr>
                <w:rFonts w:cstheme="minorHAnsi"/>
              </w:rPr>
              <w:t xml:space="preserve"> and </w:t>
            </w:r>
            <w:proofErr w:type="spellStart"/>
            <w:r w:rsidRPr="00162ACE">
              <w:rPr>
                <w:rFonts w:cstheme="minorHAnsi"/>
                <w:i/>
              </w:rPr>
              <w:t>Santamartamys</w:t>
            </w:r>
            <w:proofErr w:type="spellEnd"/>
            <w:r w:rsidRPr="00162ACE">
              <w:rPr>
                <w:rFonts w:cstheme="minorHAnsi"/>
                <w:i/>
              </w:rPr>
              <w:t xml:space="preserve"> </w:t>
            </w:r>
            <w:proofErr w:type="spellStart"/>
            <w:r w:rsidRPr="00162ACE">
              <w:rPr>
                <w:rFonts w:cstheme="minorHAnsi"/>
                <w:i/>
              </w:rPr>
              <w:t>rufodorsalis</w:t>
            </w:r>
            <w:proofErr w:type="spellEnd"/>
            <w:r w:rsidRPr="00162ACE">
              <w:rPr>
                <w:rFonts w:cstheme="minorHAnsi"/>
                <w:i/>
              </w:rPr>
              <w:t xml:space="preserve"> </w:t>
            </w:r>
            <w:r w:rsidRPr="00162ACE">
              <w:rPr>
                <w:rFonts w:cstheme="minorHAnsi"/>
              </w:rPr>
              <w:t>in Colombia.</w:t>
            </w:r>
          </w:p>
          <w:p w14:paraId="10794670" w14:textId="70836C96" w:rsidR="00AC5355" w:rsidRDefault="00AC5355" w:rsidP="00AC5355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</w:rPr>
            </w:pPr>
            <w:r w:rsidRPr="00162ACE">
              <w:rPr>
                <w:rFonts w:cstheme="minorHAnsi"/>
              </w:rPr>
              <w:t>Local and regional distribution of Pacarana (</w:t>
            </w:r>
            <w:proofErr w:type="spellStart"/>
            <w:r w:rsidRPr="00162ACE">
              <w:rPr>
                <w:rFonts w:cstheme="minorHAnsi"/>
                <w:i/>
              </w:rPr>
              <w:t>Dinomys</w:t>
            </w:r>
            <w:proofErr w:type="spellEnd"/>
            <w:r w:rsidRPr="00162ACE">
              <w:rPr>
                <w:rFonts w:cstheme="minorHAnsi"/>
                <w:i/>
              </w:rPr>
              <w:t xml:space="preserve"> </w:t>
            </w:r>
            <w:proofErr w:type="spellStart"/>
            <w:r w:rsidRPr="00162ACE">
              <w:rPr>
                <w:rFonts w:cstheme="minorHAnsi"/>
                <w:i/>
              </w:rPr>
              <w:t>branickii</w:t>
            </w:r>
            <w:proofErr w:type="spellEnd"/>
            <w:r w:rsidRPr="00162ACE">
              <w:rPr>
                <w:rFonts w:cstheme="minorHAnsi"/>
              </w:rPr>
              <w:t>) and Mountain Paca (</w:t>
            </w:r>
            <w:r w:rsidRPr="00162ACE">
              <w:rPr>
                <w:rFonts w:cstheme="minorHAnsi"/>
                <w:i/>
              </w:rPr>
              <w:t xml:space="preserve">Cuniculus </w:t>
            </w:r>
            <w:proofErr w:type="spellStart"/>
            <w:r w:rsidRPr="00162ACE">
              <w:rPr>
                <w:rFonts w:cstheme="minorHAnsi"/>
                <w:i/>
              </w:rPr>
              <w:t>taczanowskii</w:t>
            </w:r>
            <w:proofErr w:type="spellEnd"/>
            <w:r w:rsidRPr="00162ACE">
              <w:rPr>
                <w:rFonts w:cstheme="minorHAnsi"/>
              </w:rPr>
              <w:t>) in Colombia.</w:t>
            </w:r>
          </w:p>
          <w:p w14:paraId="172EBF75" w14:textId="77777777" w:rsidR="003319A3" w:rsidRPr="003319A3" w:rsidRDefault="003319A3" w:rsidP="003319A3">
            <w:pPr>
              <w:pStyle w:val="ListParagraph"/>
              <w:rPr>
                <w:rFonts w:cstheme="minorHAnsi"/>
              </w:rPr>
            </w:pPr>
          </w:p>
          <w:p w14:paraId="6329FF1F" w14:textId="77777777" w:rsidR="00AC5355" w:rsidRPr="00183519" w:rsidRDefault="00AC5355" w:rsidP="00AC5355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June 2013 – December 2013</w:t>
            </w:r>
          </w:p>
          <w:p w14:paraId="5D2D4012" w14:textId="61E4E41B" w:rsidR="00AC5355" w:rsidRPr="00690128" w:rsidRDefault="00AC5355" w:rsidP="00AC5355">
            <w:pPr>
              <w:pStyle w:val="Heading2"/>
              <w:rPr>
                <w:rStyle w:val="Emphasis"/>
                <w:rFonts w:eastAsiaTheme="minorHAnsi" w:cstheme="minorBidi"/>
                <w:b w:val="0"/>
                <w:caps w:val="0"/>
              </w:rPr>
            </w:pPr>
            <w:r w:rsidRPr="00690128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Intern</w:t>
            </w:r>
            <w:r w:rsidRPr="00141EEC">
              <w:rPr>
                <w:rFonts w:ascii="Helvetica Light" w:hAnsi="Helvetica Light" w:cstheme="minorHAnsi"/>
                <w:sz w:val="22"/>
                <w:szCs w:val="22"/>
              </w:rPr>
              <w:t xml:space="preserve"> </w:t>
            </w:r>
            <w:r w:rsidRPr="00690128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Alexander von Humboldt Biological Resources Research Institute. Applied Biogeography and Bioacoustics Laboratory </w:t>
            </w:r>
            <w:r w:rsid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- Bogota</w:t>
            </w:r>
          </w:p>
          <w:p w14:paraId="2FAE0A1D" w14:textId="5D736265" w:rsidR="0049622F" w:rsidRPr="00162ACE" w:rsidRDefault="00AC5355" w:rsidP="00AC5355">
            <w:pPr>
              <w:rPr>
                <w:rFonts w:cstheme="minorHAnsi"/>
              </w:rPr>
            </w:pPr>
            <w:r w:rsidRPr="00626A73">
              <w:rPr>
                <w:rFonts w:cstheme="minorHAnsi"/>
                <w:i/>
              </w:rPr>
              <w:t>Project: Colombian protected areas gap analysis for mammals and birds.</w:t>
            </w:r>
          </w:p>
        </w:tc>
      </w:tr>
    </w:tbl>
    <w:p w14:paraId="21E32C7D" w14:textId="0AB7C0C2" w:rsidR="0049622F" w:rsidRPr="00053247" w:rsidRDefault="00053247" w:rsidP="002C5DFD">
      <w:pPr>
        <w:pStyle w:val="Heading1"/>
        <w:rPr>
          <w:rFonts w:cstheme="majorHAnsi"/>
          <w:sz w:val="24"/>
          <w:szCs w:val="24"/>
        </w:rPr>
      </w:pPr>
      <w:r w:rsidRPr="00053247">
        <w:rPr>
          <w:rFonts w:cstheme="majorHAnsi"/>
          <w:sz w:val="24"/>
          <w:szCs w:val="24"/>
        </w:rPr>
        <w:t>Academic Merit: Scholarships, Prizes, Grants And Awards</w:t>
      </w:r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777"/>
      </w:tblGrid>
      <w:tr w:rsidR="0049622F" w:rsidRPr="005814F9" w14:paraId="627D201D" w14:textId="77777777" w:rsidTr="002C5DFD">
        <w:trPr>
          <w:trHeight w:val="988"/>
        </w:trPr>
        <w:tc>
          <w:tcPr>
            <w:tcW w:w="9495" w:type="dxa"/>
            <w:tcMar>
              <w:top w:w="216" w:type="dxa"/>
            </w:tcMar>
          </w:tcPr>
          <w:p w14:paraId="158F5685" w14:textId="36F6ECC1" w:rsidR="0049622F" w:rsidRPr="00162ACE" w:rsidRDefault="0049622F" w:rsidP="0049622F">
            <w:pPr>
              <w:rPr>
                <w:rFonts w:eastAsiaTheme="majorEastAsia" w:cstheme="minorHAnsi"/>
                <w:b/>
                <w:caps/>
                <w:color w:val="1D824C" w:themeColor="accent1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 xml:space="preserve">Olaf </w:t>
            </w:r>
            <w:proofErr w:type="spellStart"/>
            <w:r w:rsidRPr="005A118E">
              <w:rPr>
                <w:rFonts w:ascii="Helvetica Light" w:hAnsi="Helvetica Light"/>
                <w:color w:val="1D824C" w:themeColor="accent1"/>
              </w:rPr>
              <w:t>Grolle</w:t>
            </w:r>
            <w:proofErr w:type="spellEnd"/>
            <w:r w:rsidRPr="005A118E">
              <w:rPr>
                <w:rFonts w:ascii="Helvetica Light" w:hAnsi="Helvetica Light"/>
                <w:color w:val="1D824C" w:themeColor="accent1"/>
              </w:rPr>
              <w:t xml:space="preserve"> Olsen and Miranda Bødtker's scholarship</w:t>
            </w:r>
            <w:r w:rsidRPr="00162ACE">
              <w:rPr>
                <w:rFonts w:eastAsiaTheme="majorEastAsia" w:cstheme="minorHAnsi"/>
                <w:b/>
                <w:color w:val="1D824C" w:themeColor="accent1"/>
              </w:rPr>
              <w:t xml:space="preserve"> </w:t>
            </w:r>
            <w:r w:rsidRPr="00162ACE">
              <w:rPr>
                <w:rFonts w:eastAsiaTheme="majorEastAsia" w:cstheme="minorHAnsi"/>
                <w:caps/>
              </w:rPr>
              <w:t xml:space="preserve">- </w:t>
            </w:r>
            <w:r w:rsidRPr="00162ACE">
              <w:rPr>
                <w:rFonts w:cstheme="minorHAnsi"/>
              </w:rPr>
              <w:t xml:space="preserve">University Museum of Bergen to Support PhD Studies. </w:t>
            </w:r>
            <w:r w:rsidRPr="00162ACE">
              <w:rPr>
                <w:rFonts w:eastAsiaTheme="majorEastAsia" w:cstheme="minorHAnsi"/>
                <w:caps/>
              </w:rPr>
              <w:t>2021.</w:t>
            </w:r>
          </w:p>
          <w:p w14:paraId="473EC4A8" w14:textId="4BC311D1" w:rsidR="0049622F" w:rsidRPr="00162ACE" w:rsidRDefault="0049622F" w:rsidP="0049622F">
            <w:pPr>
              <w:rPr>
                <w:rFonts w:cstheme="minorHAnsi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 xml:space="preserve">Olaf </w:t>
            </w:r>
            <w:proofErr w:type="spellStart"/>
            <w:r w:rsidRPr="005A118E">
              <w:rPr>
                <w:rFonts w:ascii="Helvetica Light" w:hAnsi="Helvetica Light"/>
                <w:color w:val="1D824C" w:themeColor="accent1"/>
              </w:rPr>
              <w:t>Grolle</w:t>
            </w:r>
            <w:proofErr w:type="spellEnd"/>
            <w:r w:rsidRPr="005A118E">
              <w:rPr>
                <w:rFonts w:ascii="Helvetica Light" w:hAnsi="Helvetica Light"/>
                <w:color w:val="1D824C" w:themeColor="accent1"/>
              </w:rPr>
              <w:t xml:space="preserve"> Olsen and Miranda Bødtker's scholarship</w:t>
            </w:r>
            <w:r w:rsidRPr="00141EEC">
              <w:rPr>
                <w:rFonts w:cstheme="minorHAnsi"/>
              </w:rPr>
              <w:t xml:space="preserve"> -</w:t>
            </w:r>
            <w:r w:rsidRPr="00162ACE">
              <w:rPr>
                <w:rFonts w:eastAsiaTheme="majorEastAsia" w:cstheme="minorHAnsi"/>
                <w:caps/>
              </w:rPr>
              <w:t xml:space="preserve"> </w:t>
            </w:r>
            <w:r w:rsidRPr="00162ACE">
              <w:rPr>
                <w:rFonts w:cstheme="minorHAnsi"/>
              </w:rPr>
              <w:t xml:space="preserve">University Museum of Bergen to Support PhD Studies. </w:t>
            </w:r>
            <w:r w:rsidRPr="00162ACE">
              <w:rPr>
                <w:rFonts w:eastAsiaTheme="majorEastAsia" w:cstheme="minorHAnsi"/>
                <w:caps/>
              </w:rPr>
              <w:t>2020.</w:t>
            </w:r>
          </w:p>
          <w:p w14:paraId="7F0CCAE7" w14:textId="6B1BA69D" w:rsidR="0049622F" w:rsidRPr="00162ACE" w:rsidRDefault="0049622F" w:rsidP="0049622F">
            <w:pPr>
              <w:rPr>
                <w:rFonts w:cstheme="minorHAnsi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>Holland Scholarship</w:t>
            </w:r>
            <w:r w:rsidRPr="00162ACE">
              <w:rPr>
                <w:rFonts w:eastAsiaTheme="majorEastAsia" w:cstheme="minorHAnsi"/>
                <w:b/>
                <w:caps/>
                <w:color w:val="1D824C" w:themeColor="accent1"/>
              </w:rPr>
              <w:t xml:space="preserve"> </w:t>
            </w:r>
            <w:r w:rsidRPr="00162ACE">
              <w:rPr>
                <w:rFonts w:cstheme="minorHAnsi"/>
              </w:rPr>
              <w:t>of EP-</w:t>
            </w:r>
            <w:proofErr w:type="spellStart"/>
            <w:r w:rsidRPr="00162ACE">
              <w:rPr>
                <w:rFonts w:cstheme="minorHAnsi"/>
              </w:rPr>
              <w:t>Nuffic</w:t>
            </w:r>
            <w:proofErr w:type="spellEnd"/>
            <w:r w:rsidRPr="00162ACE">
              <w:rPr>
                <w:rFonts w:cstheme="minorHAnsi"/>
              </w:rPr>
              <w:t xml:space="preserve"> and Dutch Ministry of Education, Culture and Science. Merit award for study profit.</w:t>
            </w:r>
            <w:r w:rsidRPr="00162ACE">
              <w:rPr>
                <w:rFonts w:eastAsiaTheme="majorEastAsia" w:cstheme="minorHAnsi"/>
                <w:caps/>
              </w:rPr>
              <w:t xml:space="preserve"> 2016.</w:t>
            </w:r>
          </w:p>
          <w:p w14:paraId="28D10A50" w14:textId="0277BD6A" w:rsidR="0049622F" w:rsidRPr="00162ACE" w:rsidRDefault="0049622F" w:rsidP="0049622F">
            <w:pPr>
              <w:rPr>
                <w:rFonts w:cstheme="minorHAnsi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 xml:space="preserve">COLFUTURO Scholarship </w:t>
            </w:r>
            <w:r w:rsidRPr="00162ACE">
              <w:rPr>
                <w:rFonts w:cstheme="minorHAnsi"/>
              </w:rPr>
              <w:t>for postgraduate degrees. Merit award for study profit.</w:t>
            </w:r>
            <w:r w:rsidRPr="00162ACE">
              <w:rPr>
                <w:rFonts w:eastAsiaTheme="majorEastAsia" w:cstheme="minorHAnsi"/>
                <w:caps/>
              </w:rPr>
              <w:t xml:space="preserve"> 2016-2018</w:t>
            </w:r>
          </w:p>
          <w:p w14:paraId="45F85261" w14:textId="5540ADCA" w:rsidR="0049622F" w:rsidRPr="005814F9" w:rsidRDefault="0049622F" w:rsidP="0049622F">
            <w:pPr>
              <w:rPr>
                <w:sz w:val="24"/>
                <w:szCs w:val="24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>CEBIO</w:t>
            </w:r>
            <w:r w:rsidRPr="00141EEC">
              <w:rPr>
                <w:rFonts w:ascii="Helvetica Light" w:hAnsi="Helvetica Light" w:cstheme="minorHAnsi"/>
              </w:rPr>
              <w:t xml:space="preserve"> -</w:t>
            </w:r>
            <w:r w:rsidRPr="00162ACE">
              <w:rPr>
                <w:rFonts w:cstheme="minorHAnsi"/>
              </w:rPr>
              <w:t xml:space="preserve"> Centro de </w:t>
            </w:r>
            <w:proofErr w:type="spellStart"/>
            <w:r w:rsidRPr="00162ACE">
              <w:rPr>
                <w:rFonts w:cstheme="minorHAnsi"/>
              </w:rPr>
              <w:t>Ecología</w:t>
            </w:r>
            <w:proofErr w:type="spellEnd"/>
            <w:r w:rsidRPr="00162ACE">
              <w:rPr>
                <w:rFonts w:cstheme="minorHAnsi"/>
              </w:rPr>
              <w:t xml:space="preserve"> y </w:t>
            </w:r>
            <w:proofErr w:type="spellStart"/>
            <w:r w:rsidRPr="00162ACE">
              <w:rPr>
                <w:rFonts w:cstheme="minorHAnsi"/>
              </w:rPr>
              <w:t>Biodiversidad</w:t>
            </w:r>
            <w:proofErr w:type="spellEnd"/>
            <w:r w:rsidRPr="00162ACE">
              <w:rPr>
                <w:rFonts w:cstheme="minorHAnsi"/>
              </w:rPr>
              <w:t xml:space="preserve"> (Lima-Perú), Partial scholarship to attend The International course of Ecological Niche Modeling. 2015.</w:t>
            </w:r>
          </w:p>
        </w:tc>
      </w:tr>
    </w:tbl>
    <w:p w14:paraId="682694EB" w14:textId="77777777" w:rsidR="007E0896" w:rsidRPr="00053247" w:rsidRDefault="007E0896" w:rsidP="002C5DFD">
      <w:pPr>
        <w:pStyle w:val="Heading1"/>
        <w:rPr>
          <w:rFonts w:cstheme="majorHAnsi"/>
          <w:sz w:val="24"/>
          <w:szCs w:val="24"/>
        </w:rPr>
      </w:pPr>
      <w:r w:rsidRPr="00053247">
        <w:rPr>
          <w:rFonts w:cstheme="majorHAnsi"/>
          <w:sz w:val="24"/>
          <w:szCs w:val="24"/>
        </w:rPr>
        <w:lastRenderedPageBreak/>
        <w:t>Publications</w:t>
      </w:r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10777"/>
      </w:tblGrid>
      <w:tr w:rsidR="007E0896" w:rsidRPr="005814F9" w14:paraId="792A95A9" w14:textId="77777777" w:rsidTr="002C5DFD">
        <w:trPr>
          <w:trHeight w:val="7461"/>
        </w:trPr>
        <w:tc>
          <w:tcPr>
            <w:tcW w:w="9495" w:type="dxa"/>
          </w:tcPr>
          <w:p w14:paraId="53F47550" w14:textId="28C724AA" w:rsidR="00E753AE" w:rsidRDefault="00E753AE" w:rsidP="00626A73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eastAsia="nb-NO"/>
              </w:rPr>
            </w:pPr>
            <w:r w:rsidRPr="00E753AE">
              <w:rPr>
                <w:rFonts w:eastAsia="Times New Roman" w:cstheme="minorHAnsi"/>
                <w:color w:val="333333"/>
                <w:lang w:eastAsia="nb-NO"/>
              </w:rPr>
              <w:t>Pacheco</w:t>
            </w:r>
            <w:r w:rsidRPr="00E753AE">
              <w:rPr>
                <w:rFonts w:ascii="Times New Roman" w:eastAsia="Times New Roman" w:hAnsi="Times New Roman" w:cs="Times New Roman"/>
                <w:color w:val="333333"/>
                <w:lang w:eastAsia="nb-NO"/>
              </w:rPr>
              <w:t>‐</w:t>
            </w:r>
            <w:r w:rsidRPr="00E753AE">
              <w:rPr>
                <w:rFonts w:eastAsia="Times New Roman" w:cstheme="minorHAnsi"/>
                <w:color w:val="333333"/>
                <w:lang w:eastAsia="nb-NO"/>
              </w:rPr>
              <w:t>Ria</w:t>
            </w:r>
            <w:r w:rsidRPr="00E753AE">
              <w:rPr>
                <w:rFonts w:ascii="Garamond" w:eastAsia="Times New Roman" w:hAnsi="Garamond" w:cs="Garamond"/>
                <w:color w:val="333333"/>
                <w:lang w:eastAsia="nb-NO"/>
              </w:rPr>
              <w:t>ñ</w:t>
            </w:r>
            <w:r w:rsidRPr="00E753AE">
              <w:rPr>
                <w:rFonts w:eastAsia="Times New Roman" w:cstheme="minorHAnsi"/>
                <w:color w:val="333333"/>
                <w:lang w:eastAsia="nb-NO"/>
              </w:rPr>
              <w:t xml:space="preserve">o, L. C., Rumpf, S., </w:t>
            </w:r>
            <w:proofErr w:type="spellStart"/>
            <w:r w:rsidRPr="00E753AE">
              <w:rPr>
                <w:rFonts w:eastAsia="Times New Roman" w:cstheme="minorHAnsi"/>
                <w:color w:val="333333"/>
                <w:lang w:eastAsia="nb-NO"/>
              </w:rPr>
              <w:t>Maliniemi</w:t>
            </w:r>
            <w:proofErr w:type="spellEnd"/>
            <w:r w:rsidRPr="00E753AE">
              <w:rPr>
                <w:rFonts w:eastAsia="Times New Roman" w:cstheme="minorHAnsi"/>
                <w:color w:val="333333"/>
                <w:lang w:eastAsia="nb-NO"/>
              </w:rPr>
              <w:t>, T., Flantua, S. G. A., and Grytnes, J. (2024) Reliability of presence</w:t>
            </w:r>
            <w:r w:rsidRPr="00E753AE">
              <w:rPr>
                <w:rFonts w:ascii="Times New Roman" w:eastAsia="Times New Roman" w:hAnsi="Times New Roman" w:cs="Times New Roman"/>
                <w:color w:val="333333"/>
                <w:lang w:eastAsia="nb-NO"/>
              </w:rPr>
              <w:t>‐</w:t>
            </w:r>
            <w:r w:rsidRPr="00E753AE">
              <w:rPr>
                <w:rFonts w:eastAsia="Times New Roman" w:cstheme="minorHAnsi"/>
                <w:color w:val="333333"/>
                <w:lang w:eastAsia="nb-NO"/>
              </w:rPr>
              <w:t xml:space="preserve">only data for assessing plant community responses to climate warming. </w:t>
            </w:r>
            <w:proofErr w:type="spellStart"/>
            <w:r w:rsidRPr="00E753AE">
              <w:rPr>
                <w:rFonts w:eastAsia="Times New Roman" w:cstheme="minorHAnsi"/>
                <w:color w:val="333333"/>
                <w:lang w:eastAsia="nb-NO"/>
              </w:rPr>
              <w:t>Ecography</w:t>
            </w:r>
            <w:proofErr w:type="spellEnd"/>
            <w:r w:rsidRPr="00E753AE">
              <w:rPr>
                <w:rFonts w:eastAsia="Times New Roman" w:cstheme="minorHAnsi"/>
                <w:color w:val="333333"/>
                <w:lang w:eastAsia="nb-NO"/>
              </w:rPr>
              <w:t>.</w:t>
            </w:r>
            <w:r w:rsidRPr="00E753AE">
              <w:t xml:space="preserve"> </w:t>
            </w:r>
            <w:hyperlink r:id="rId13" w:history="1">
              <w:r w:rsidRPr="00E753AE">
                <w:rPr>
                  <w:color w:val="333333"/>
                  <w:lang w:eastAsia="nb-NO"/>
                </w:rPr>
                <w:t>https://doi.org/10.1111/ecog.07213</w:t>
              </w:r>
            </w:hyperlink>
          </w:p>
          <w:p w14:paraId="2804EEAC" w14:textId="0A4A0026" w:rsidR="00053247" w:rsidRDefault="00053247" w:rsidP="00626A73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eastAsia="nb-NO"/>
              </w:rPr>
            </w:pPr>
            <w:r w:rsidRPr="00053247">
              <w:rPr>
                <w:rFonts w:eastAsia="Times New Roman" w:cstheme="minorHAnsi"/>
                <w:color w:val="333333"/>
                <w:lang w:eastAsia="nb-NO"/>
              </w:rPr>
              <w:t xml:space="preserve">Weides, S.E., Hájek, T., Liancourt, P., </w:t>
            </w:r>
            <w:proofErr w:type="spellStart"/>
            <w:r w:rsidRPr="00053247">
              <w:rPr>
                <w:rFonts w:eastAsia="Times New Roman" w:cstheme="minorHAnsi"/>
                <w:color w:val="333333"/>
                <w:lang w:eastAsia="nb-NO"/>
              </w:rPr>
              <w:t>Herberich</w:t>
            </w:r>
            <w:proofErr w:type="spellEnd"/>
            <w:r w:rsidRPr="00053247">
              <w:rPr>
                <w:rFonts w:eastAsia="Times New Roman" w:cstheme="minorHAnsi"/>
                <w:color w:val="333333"/>
                <w:lang w:eastAsia="nb-NO"/>
              </w:rPr>
              <w:t xml:space="preserve">, M.M., Kramp, R.E., </w:t>
            </w:r>
            <w:proofErr w:type="spellStart"/>
            <w:r w:rsidRPr="00053247">
              <w:rPr>
                <w:rFonts w:eastAsia="Times New Roman" w:cstheme="minorHAnsi"/>
                <w:color w:val="333333"/>
                <w:lang w:eastAsia="nb-NO"/>
              </w:rPr>
              <w:t>Tomiolo</w:t>
            </w:r>
            <w:proofErr w:type="spellEnd"/>
            <w:r w:rsidRPr="00053247">
              <w:rPr>
                <w:rFonts w:eastAsia="Times New Roman" w:cstheme="minorHAnsi"/>
                <w:color w:val="333333"/>
                <w:lang w:eastAsia="nb-NO"/>
              </w:rPr>
              <w:t xml:space="preserve">, S., </w:t>
            </w:r>
            <w:r w:rsidRPr="00053247">
              <w:rPr>
                <w:rFonts w:eastAsia="Times New Roman" w:cstheme="minorHAnsi"/>
                <w:b/>
                <w:bCs/>
                <w:color w:val="333333"/>
                <w:lang w:eastAsia="nb-NO"/>
              </w:rPr>
              <w:t>Pacheco-Riaño, L.C</w:t>
            </w:r>
            <w:r w:rsidRPr="00053247">
              <w:rPr>
                <w:rFonts w:eastAsia="Times New Roman" w:cstheme="minorHAnsi"/>
                <w:color w:val="333333"/>
                <w:lang w:eastAsia="nb-NO"/>
              </w:rPr>
              <w:t xml:space="preserve">., </w:t>
            </w:r>
            <w:proofErr w:type="spellStart"/>
            <w:r w:rsidRPr="00053247">
              <w:rPr>
                <w:rFonts w:eastAsia="Times New Roman" w:cstheme="minorHAnsi"/>
                <w:color w:val="333333"/>
                <w:lang w:eastAsia="nb-NO"/>
              </w:rPr>
              <w:t>Tielbörger</w:t>
            </w:r>
            <w:proofErr w:type="spellEnd"/>
            <w:r w:rsidRPr="00053247">
              <w:rPr>
                <w:rFonts w:eastAsia="Times New Roman" w:cstheme="minorHAnsi"/>
                <w:color w:val="333333"/>
                <w:lang w:eastAsia="nb-NO"/>
              </w:rPr>
              <w:t xml:space="preserve">, K. and </w:t>
            </w:r>
            <w:proofErr w:type="spellStart"/>
            <w:r w:rsidRPr="00053247">
              <w:rPr>
                <w:rFonts w:eastAsia="Times New Roman" w:cstheme="minorHAnsi"/>
                <w:color w:val="333333"/>
                <w:lang w:eastAsia="nb-NO"/>
              </w:rPr>
              <w:t>Májeková</w:t>
            </w:r>
            <w:proofErr w:type="spellEnd"/>
            <w:r w:rsidRPr="00053247">
              <w:rPr>
                <w:rFonts w:eastAsia="Times New Roman" w:cstheme="minorHAnsi"/>
                <w:color w:val="333333"/>
                <w:lang w:eastAsia="nb-NO"/>
              </w:rPr>
              <w:t>, M. (2023), Belowground niche partitioning is maintained under extreme drought. Ecology. https://doi.org/10.1002/ecy.4198</w:t>
            </w:r>
          </w:p>
          <w:p w14:paraId="7BF0603A" w14:textId="47C33CEB" w:rsidR="00626A73" w:rsidRPr="00626A73" w:rsidRDefault="00626A73" w:rsidP="00626A73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eastAsia="nb-NO"/>
              </w:rPr>
            </w:pPr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Salminen, H., Tukiainen, H., </w:t>
            </w:r>
            <w:proofErr w:type="spellStart"/>
            <w:r w:rsidRPr="00626A73">
              <w:rPr>
                <w:rFonts w:eastAsia="Times New Roman" w:cstheme="minorHAnsi"/>
                <w:color w:val="333333"/>
                <w:lang w:eastAsia="nb-NO"/>
              </w:rPr>
              <w:t>Alahuhta</w:t>
            </w:r>
            <w:proofErr w:type="spellEnd"/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, J. Hjort, J., Huusko, </w:t>
            </w:r>
            <w:proofErr w:type="gramStart"/>
            <w:r w:rsidRPr="00626A73">
              <w:rPr>
                <w:rFonts w:eastAsia="Times New Roman" w:cstheme="minorHAnsi"/>
                <w:color w:val="333333"/>
                <w:lang w:eastAsia="nb-NO"/>
              </w:rPr>
              <w:t>K.,</w:t>
            </w:r>
            <w:proofErr w:type="spellStart"/>
            <w:r w:rsidRPr="00626A73">
              <w:rPr>
                <w:rFonts w:eastAsia="Times New Roman" w:cstheme="minorHAnsi"/>
                <w:color w:val="333333"/>
                <w:lang w:eastAsia="nb-NO"/>
              </w:rPr>
              <w:t>Grytnes</w:t>
            </w:r>
            <w:proofErr w:type="gramEnd"/>
            <w:r w:rsidRPr="00626A73">
              <w:rPr>
                <w:rFonts w:eastAsia="Times New Roman" w:cstheme="minorHAnsi"/>
                <w:color w:val="333333"/>
                <w:lang w:eastAsia="nb-NO"/>
              </w:rPr>
              <w:t>,J</w:t>
            </w:r>
            <w:proofErr w:type="spellEnd"/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., </w:t>
            </w:r>
            <w:r w:rsidRPr="00626A73">
              <w:rPr>
                <w:rFonts w:eastAsia="Times New Roman" w:cstheme="minorHAnsi"/>
                <w:b/>
                <w:bCs/>
                <w:color w:val="333333"/>
                <w:lang w:eastAsia="nb-NO"/>
              </w:rPr>
              <w:t>Pacheco-Riaño, L.C</w:t>
            </w:r>
            <w:r w:rsidRPr="00626A73">
              <w:rPr>
                <w:rFonts w:eastAsia="Times New Roman" w:cstheme="minorHAnsi"/>
                <w:color w:val="333333"/>
                <w:lang w:eastAsia="nb-NO"/>
              </w:rPr>
              <w:t>.,</w:t>
            </w:r>
            <w:r>
              <w:rPr>
                <w:rFonts w:eastAsia="Times New Roman" w:cstheme="minorHAnsi"/>
                <w:color w:val="333333"/>
                <w:lang w:eastAsia="nb-NO"/>
              </w:rPr>
              <w:t xml:space="preserve"> </w:t>
            </w:r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Kapfer, J., Virtanen, R. Assessing the relation between geodiversity and species richness in mountain heaths and tundra landscapes. </w:t>
            </w:r>
            <w:proofErr w:type="spellStart"/>
            <w:r w:rsidRPr="00626A73">
              <w:rPr>
                <w:rFonts w:eastAsia="Times New Roman" w:cstheme="minorHAnsi"/>
                <w:color w:val="333333"/>
                <w:lang w:eastAsia="nb-NO"/>
              </w:rPr>
              <w:t>Landsc</w:t>
            </w:r>
            <w:proofErr w:type="spellEnd"/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 </w:t>
            </w:r>
            <w:proofErr w:type="spellStart"/>
            <w:r w:rsidRPr="00626A73">
              <w:rPr>
                <w:rFonts w:eastAsia="Times New Roman" w:cstheme="minorHAnsi"/>
                <w:color w:val="333333"/>
                <w:lang w:eastAsia="nb-NO"/>
              </w:rPr>
              <w:t>Ecol</w:t>
            </w:r>
            <w:proofErr w:type="spellEnd"/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 (2023). </w:t>
            </w:r>
            <w:r w:rsidR="00713AE7" w:rsidRPr="00713AE7">
              <w:rPr>
                <w:rFonts w:eastAsia="Times New Roman" w:cstheme="minorHAnsi"/>
                <w:color w:val="333333"/>
                <w:lang w:eastAsia="nb-NO"/>
              </w:rPr>
              <w:t>https://doi.org/10.1007/s10980-023-01702-1</w:t>
            </w:r>
          </w:p>
          <w:p w14:paraId="4FA87BB1" w14:textId="4867BCEE" w:rsidR="00626A73" w:rsidRPr="00626A73" w:rsidRDefault="00626A73" w:rsidP="00626A73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eastAsia="nb-NO"/>
              </w:rPr>
            </w:pPr>
            <w:r w:rsidRPr="00626A73">
              <w:rPr>
                <w:rFonts w:eastAsia="Times New Roman" w:cstheme="minorHAnsi"/>
                <w:b/>
                <w:bCs/>
                <w:color w:val="333333"/>
                <w:lang w:eastAsia="nb-NO"/>
              </w:rPr>
              <w:t>Pacheco-Riaño L</w:t>
            </w:r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, Flantua S and Grytnes J (2023) Can Plants “Move” Fast Enough to Escape Climate </w:t>
            </w:r>
            <w:proofErr w:type="gramStart"/>
            <w:r w:rsidRPr="00626A73">
              <w:rPr>
                <w:rFonts w:eastAsia="Times New Roman" w:cstheme="minorHAnsi"/>
                <w:color w:val="333333"/>
                <w:lang w:eastAsia="nb-NO"/>
              </w:rPr>
              <w:t>Change?.</w:t>
            </w:r>
            <w:proofErr w:type="gramEnd"/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 Front. Young Minds. 11:947230.</w:t>
            </w:r>
            <w:r w:rsidR="00713AE7">
              <w:t xml:space="preserve"> </w:t>
            </w:r>
            <w:proofErr w:type="spellStart"/>
            <w:r w:rsidR="00713AE7" w:rsidRPr="00713AE7">
              <w:rPr>
                <w:rFonts w:eastAsia="Times New Roman" w:cstheme="minorHAnsi"/>
                <w:color w:val="333333"/>
                <w:lang w:eastAsia="nb-NO"/>
              </w:rPr>
              <w:t>doi</w:t>
            </w:r>
            <w:proofErr w:type="spellEnd"/>
            <w:r w:rsidR="00713AE7" w:rsidRPr="00713AE7">
              <w:rPr>
                <w:rFonts w:eastAsia="Times New Roman" w:cstheme="minorHAnsi"/>
                <w:color w:val="333333"/>
                <w:lang w:eastAsia="nb-NO"/>
              </w:rPr>
              <w:t>: 10.3389/frym.2023.947230</w:t>
            </w:r>
          </w:p>
          <w:p w14:paraId="5D0AB612" w14:textId="347BCD2D" w:rsidR="00626A73" w:rsidRPr="00626A73" w:rsidRDefault="00626A73" w:rsidP="00626A73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eastAsia="nb-NO"/>
              </w:rPr>
            </w:pPr>
            <w:r w:rsidRPr="00626A73">
              <w:rPr>
                <w:rFonts w:eastAsia="Times New Roman" w:cstheme="minorHAnsi"/>
                <w:b/>
                <w:bCs/>
                <w:color w:val="333333"/>
                <w:lang w:eastAsia="nb-NO"/>
              </w:rPr>
              <w:t>Pacheco-Riaño, L. C.</w:t>
            </w:r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, </w:t>
            </w:r>
            <w:proofErr w:type="spellStart"/>
            <w:r w:rsidRPr="00626A73">
              <w:rPr>
                <w:rFonts w:eastAsia="Times New Roman" w:cstheme="minorHAnsi"/>
                <w:color w:val="333333"/>
                <w:lang w:eastAsia="nb-NO"/>
              </w:rPr>
              <w:t>Høistad</w:t>
            </w:r>
            <w:proofErr w:type="spellEnd"/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 Schei, F., Flantua, S. G. A., &amp; Grytnes, J.-A. (2023). Lags in the response of plant assemblages to global warming depend</w:t>
            </w:r>
            <w:r w:rsidR="005A118E">
              <w:rPr>
                <w:rFonts w:eastAsia="Times New Roman" w:cstheme="minorHAnsi"/>
                <w:color w:val="333333"/>
                <w:lang w:eastAsia="nb-NO"/>
              </w:rPr>
              <w:t>s</w:t>
            </w:r>
            <w:r w:rsidRPr="00626A73">
              <w:rPr>
                <w:rFonts w:eastAsia="Times New Roman" w:cstheme="minorHAnsi"/>
                <w:color w:val="333333"/>
                <w:lang w:eastAsia="nb-NO"/>
              </w:rPr>
              <w:t xml:space="preserve"> on temperature-change velocity. Global Ecology and Biogeography, 00, 1– 15. </w:t>
            </w:r>
            <w:r w:rsidR="00713AE7" w:rsidRPr="00713AE7">
              <w:rPr>
                <w:rFonts w:eastAsia="Times New Roman" w:cstheme="minorHAnsi"/>
                <w:color w:val="333333"/>
                <w:lang w:eastAsia="nb-NO"/>
              </w:rPr>
              <w:t>https://doi.org/10.1111/geb.13653</w:t>
            </w:r>
          </w:p>
          <w:p w14:paraId="2B2BF3C8" w14:textId="77777777" w:rsidR="007E0896" w:rsidRPr="007E0896" w:rsidRDefault="007E0896" w:rsidP="005926FC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val="nb-NO" w:eastAsia="nb-NO"/>
              </w:rPr>
            </w:pPr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Glenner, Henrik &amp; Lützen, Jørgen &amp; </w:t>
            </w:r>
            <w:r w:rsidRPr="00412D82">
              <w:rPr>
                <w:rFonts w:eastAsia="Times New Roman" w:cstheme="minorHAnsi"/>
                <w:b/>
                <w:bCs/>
                <w:color w:val="333333"/>
                <w:lang w:val="nb-NO" w:eastAsia="nb-NO"/>
              </w:rPr>
              <w:t>Pacheco-Riaño, L. Camila</w:t>
            </w:r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 &amp;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Noever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, Christoph. (2021). Expansion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of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the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barnacle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713AE7">
              <w:rPr>
                <w:rFonts w:eastAsia="Times New Roman" w:cstheme="minorHAnsi"/>
                <w:i/>
                <w:iCs/>
                <w:color w:val="333333"/>
                <w:lang w:val="nb-NO" w:eastAsia="nb-NO"/>
              </w:rPr>
              <w:t>Austrominius</w:t>
            </w:r>
            <w:proofErr w:type="spellEnd"/>
            <w:r w:rsidRPr="00713AE7">
              <w:rPr>
                <w:rFonts w:eastAsia="Times New Roman" w:cstheme="minorHAnsi"/>
                <w:i/>
                <w:iCs/>
                <w:color w:val="333333"/>
                <w:lang w:val="nb-NO" w:eastAsia="nb-NO"/>
              </w:rPr>
              <w:t xml:space="preserve"> </w:t>
            </w:r>
            <w:proofErr w:type="spellStart"/>
            <w:r w:rsidRPr="00713AE7">
              <w:rPr>
                <w:rFonts w:eastAsia="Times New Roman" w:cstheme="minorHAnsi"/>
                <w:i/>
                <w:iCs/>
                <w:color w:val="333333"/>
                <w:lang w:val="nb-NO" w:eastAsia="nb-NO"/>
              </w:rPr>
              <w:t>modestus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(Darwin, 1854) (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Cirripedia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,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Thoracica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,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Balanidae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)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into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Scandinavian waters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based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on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collection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data and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niche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distribution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modeling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.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Aquatic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Invasions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. 16. 675-689. 10.3391/ai.2021.16.4.06.</w:t>
            </w:r>
          </w:p>
          <w:p w14:paraId="058D6BAC" w14:textId="30B8D995" w:rsidR="007E0896" w:rsidRPr="007E0896" w:rsidRDefault="007E0896" w:rsidP="005926FC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val="nb-NO" w:eastAsia="nb-NO"/>
              </w:rPr>
            </w:pPr>
            <w:r w:rsidRPr="00E753AE">
              <w:rPr>
                <w:rFonts w:cstheme="minorHAnsi"/>
                <w:color w:val="222222"/>
                <w:shd w:val="clear" w:color="auto" w:fill="FFFFFF"/>
                <w:lang w:val="es-CO"/>
              </w:rPr>
              <w:t xml:space="preserve">Etter, A., Andrade, A., Saavedra, K., Amaya, P., </w:t>
            </w:r>
            <w:proofErr w:type="spellStart"/>
            <w:r w:rsidRPr="00E753AE">
              <w:rPr>
                <w:rFonts w:cstheme="minorHAnsi"/>
                <w:color w:val="222222"/>
                <w:shd w:val="clear" w:color="auto" w:fill="FFFFFF"/>
                <w:lang w:val="es-CO"/>
              </w:rPr>
              <w:t>Arevalo</w:t>
            </w:r>
            <w:proofErr w:type="spellEnd"/>
            <w:r w:rsidRPr="00E753AE">
              <w:rPr>
                <w:rFonts w:cstheme="minorHAnsi"/>
                <w:color w:val="222222"/>
                <w:shd w:val="clear" w:color="auto" w:fill="FFFFFF"/>
                <w:lang w:val="es-CO"/>
              </w:rPr>
              <w:t xml:space="preserve">, P., Cortés, J., </w:t>
            </w:r>
            <w:r w:rsidRPr="00E753AE">
              <w:rPr>
                <w:rFonts w:cstheme="minorHAnsi"/>
                <w:b/>
                <w:bCs/>
                <w:color w:val="222222"/>
                <w:shd w:val="clear" w:color="auto" w:fill="FFFFFF"/>
                <w:lang w:val="es-CO"/>
              </w:rPr>
              <w:t>Pacheco-Ria</w:t>
            </w:r>
            <w:r w:rsidRPr="007E0896">
              <w:rPr>
                <w:rFonts w:cstheme="minorHAnsi"/>
                <w:b/>
                <w:bCs/>
                <w:color w:val="222222"/>
                <w:shd w:val="clear" w:color="auto" w:fill="FFFFFF"/>
                <w:lang w:val="es-CO"/>
              </w:rPr>
              <w:t>ño, L.C</w:t>
            </w:r>
            <w:r w:rsidRPr="00E753AE">
              <w:rPr>
                <w:rFonts w:cstheme="minorHAnsi"/>
                <w:b/>
                <w:bCs/>
                <w:color w:val="222222"/>
                <w:shd w:val="clear" w:color="auto" w:fill="FFFFFF"/>
                <w:lang w:val="es-CO"/>
              </w:rPr>
              <w:t xml:space="preserve"> </w:t>
            </w:r>
            <w:r w:rsidRPr="00E753AE">
              <w:rPr>
                <w:rFonts w:cstheme="minorHAnsi"/>
                <w:color w:val="222222"/>
                <w:shd w:val="clear" w:color="auto" w:fill="FFFFFF"/>
                <w:lang w:val="es-CO"/>
              </w:rPr>
              <w:t>&amp; Soler, D. (2017). Lista roja de ecosistemas de Colombia (Vers. 2.0). </w:t>
            </w:r>
            <w:r w:rsidRPr="00E753AE">
              <w:rPr>
                <w:rFonts w:cstheme="minorHAnsi"/>
                <w:i/>
                <w:iCs/>
                <w:color w:val="222222"/>
                <w:shd w:val="clear" w:color="auto" w:fill="FFFFFF"/>
                <w:lang w:val="es-CO"/>
              </w:rPr>
              <w:t>Bogotá DC: Pontificia Universidad Javeriana, Conservación Internacional https://doi.org/10.13140/RG</w:t>
            </w:r>
            <w:r w:rsidRPr="00E753AE">
              <w:rPr>
                <w:rFonts w:cstheme="minorHAnsi"/>
                <w:color w:val="222222"/>
                <w:shd w:val="clear" w:color="auto" w:fill="FFFFFF"/>
                <w:lang w:val="es-CO"/>
              </w:rPr>
              <w:t>, </w:t>
            </w:r>
            <w:r w:rsidRPr="00E753AE">
              <w:rPr>
                <w:rFonts w:cstheme="minorHAnsi"/>
                <w:i/>
                <w:iCs/>
                <w:color w:val="222222"/>
                <w:shd w:val="clear" w:color="auto" w:fill="FFFFFF"/>
                <w:lang w:val="es-CO"/>
              </w:rPr>
              <w:t>2</w:t>
            </w:r>
            <w:r w:rsidRPr="00E753AE">
              <w:rPr>
                <w:rFonts w:cstheme="minorHAnsi"/>
                <w:color w:val="222222"/>
                <w:shd w:val="clear" w:color="auto" w:fill="FFFFFF"/>
                <w:lang w:val="es-CO"/>
              </w:rPr>
              <w:t>(10861.08165).</w:t>
            </w:r>
          </w:p>
          <w:p w14:paraId="7F2967EB" w14:textId="77777777" w:rsidR="007E0896" w:rsidRDefault="007E0896" w:rsidP="005926FC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val="nb-NO" w:eastAsia="nb-NO"/>
              </w:rPr>
            </w:pPr>
            <w:r w:rsidRPr="00412D82">
              <w:rPr>
                <w:rFonts w:eastAsia="Times New Roman" w:cstheme="minorHAnsi"/>
                <w:b/>
                <w:bCs/>
                <w:color w:val="333333"/>
                <w:lang w:val="nb-NO" w:eastAsia="nb-NO"/>
              </w:rPr>
              <w:t>Pacheco-Riaño, L. Camila.</w:t>
            </w:r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 (2015). Bird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communities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,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their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functional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groups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and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ecosystem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services in a Colombian </w:t>
            </w:r>
            <w:proofErr w:type="spellStart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>coffee</w:t>
            </w:r>
            <w:proofErr w:type="spellEnd"/>
            <w:r w:rsidRPr="00412D82">
              <w:rPr>
                <w:rFonts w:eastAsia="Times New Roman" w:cstheme="minorHAnsi"/>
                <w:color w:val="333333"/>
                <w:lang w:val="nb-NO" w:eastAsia="nb-NO"/>
              </w:rPr>
              <w:t xml:space="preserve"> landscape. 10.13140/RG.2.1.2146.6323.</w:t>
            </w:r>
          </w:p>
          <w:p w14:paraId="5DC790B4" w14:textId="0F2F8D12" w:rsidR="00141EEC" w:rsidRPr="001A732E" w:rsidRDefault="00141EEC" w:rsidP="001A732E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review </w:t>
            </w:r>
            <w:r w:rsidR="00764634"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>submitted</w:t>
            </w:r>
            <w:r w:rsidR="00764634">
              <w:rPr>
                <w:sz w:val="24"/>
                <w:szCs w:val="24"/>
              </w:rPr>
              <w:t xml:space="preserve"> Or preparation</w:t>
            </w:r>
          </w:p>
          <w:p w14:paraId="58A00C8A" w14:textId="30A9C915" w:rsidR="00364E88" w:rsidRPr="00F45553" w:rsidRDefault="00364E88" w:rsidP="00364E88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333"/>
                <w:lang w:eastAsia="nb-NO"/>
              </w:rPr>
            </w:pPr>
            <w:r w:rsidRPr="00F45553">
              <w:rPr>
                <w:rFonts w:eastAsia="Times New Roman" w:cstheme="minorHAnsi"/>
                <w:b/>
                <w:bCs/>
                <w:color w:val="333333"/>
                <w:lang w:eastAsia="nb-NO"/>
              </w:rPr>
              <w:t>Pacheco-Riaño, L.C</w:t>
            </w:r>
            <w:r w:rsidRPr="00F45553">
              <w:rPr>
                <w:rFonts w:eastAsia="Times New Roman" w:cstheme="minorHAnsi"/>
                <w:color w:val="333333"/>
                <w:lang w:eastAsia="nb-NO"/>
              </w:rPr>
              <w:t xml:space="preserve">, Peyre, G., Suarez, C., Campos D., Fajardo, F., </w:t>
            </w:r>
            <w:proofErr w:type="spellStart"/>
            <w:r w:rsidRPr="00F45553">
              <w:rPr>
                <w:rFonts w:eastAsia="Times New Roman" w:cstheme="minorHAnsi"/>
                <w:color w:val="333333"/>
                <w:lang w:eastAsia="nb-NO"/>
              </w:rPr>
              <w:t>Baruffol</w:t>
            </w:r>
            <w:proofErr w:type="spellEnd"/>
            <w:r w:rsidRPr="00F45553">
              <w:rPr>
                <w:rFonts w:eastAsia="Times New Roman" w:cstheme="minorHAnsi"/>
                <w:color w:val="333333"/>
                <w:lang w:eastAsia="nb-NO"/>
              </w:rPr>
              <w:t xml:space="preserve"> M., Norden, N., Aguirre, N., </w:t>
            </w:r>
            <w:proofErr w:type="spellStart"/>
            <w:r w:rsidRPr="00F45553">
              <w:rPr>
                <w:rFonts w:eastAsia="Times New Roman" w:cstheme="minorHAnsi"/>
                <w:color w:val="333333"/>
                <w:lang w:eastAsia="nb-NO"/>
              </w:rPr>
              <w:t>Eguiguren</w:t>
            </w:r>
            <w:proofErr w:type="spellEnd"/>
            <w:r w:rsidRPr="00F45553">
              <w:rPr>
                <w:rFonts w:eastAsia="Times New Roman" w:cstheme="minorHAnsi"/>
                <w:color w:val="333333"/>
                <w:lang w:eastAsia="nb-NO"/>
              </w:rPr>
              <w:t xml:space="preserve">, P., Rumpf, S., Flantua, S., Grytnes, J.A., Climate change dynamics drive species range shifts in The Northern Andes. </w:t>
            </w:r>
            <w:r w:rsidR="00E753AE">
              <w:rPr>
                <w:rFonts w:eastAsia="Times New Roman" w:cstheme="minorHAnsi"/>
                <w:color w:val="333333"/>
                <w:lang w:eastAsia="nb-NO"/>
              </w:rPr>
              <w:t>In-revision</w:t>
            </w:r>
            <w:r w:rsidR="00E753AE">
              <w:rPr>
                <w:rFonts w:eastAsia="Times New Roman" w:cstheme="minorHAnsi"/>
                <w:color w:val="333333"/>
                <w:lang w:eastAsia="nb-NO"/>
              </w:rPr>
              <w:t>-Science</w:t>
            </w:r>
          </w:p>
          <w:p w14:paraId="4FBE751F" w14:textId="77777777" w:rsidR="00364E88" w:rsidRPr="00F45553" w:rsidRDefault="00364E88" w:rsidP="00364E88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eastAsia="Times New Roman" w:cstheme="minorHAnsi"/>
                <w:color w:val="333333"/>
                <w:lang w:eastAsia="nb-NO"/>
              </w:rPr>
            </w:pPr>
          </w:p>
          <w:p w14:paraId="50341586" w14:textId="29CE50F6" w:rsidR="00141EEC" w:rsidRPr="001A732E" w:rsidRDefault="00141EEC" w:rsidP="00713AE7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eastAsia="Times New Roman" w:cstheme="minorHAnsi"/>
                <w:color w:val="333333"/>
                <w:lang w:eastAsia="nb-NO"/>
              </w:rPr>
            </w:pPr>
          </w:p>
        </w:tc>
      </w:tr>
    </w:tbl>
    <w:p w14:paraId="1645B7A8" w14:textId="49A59880" w:rsidR="0049622F" w:rsidRDefault="0049622F" w:rsidP="002C5DF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Presentations </w:t>
      </w:r>
    </w:p>
    <w:tbl>
      <w:tblPr>
        <w:tblStyle w:val="TableGrid"/>
        <w:tblW w:w="5000" w:type="pct"/>
        <w:tblInd w:w="121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10777"/>
      </w:tblGrid>
      <w:tr w:rsidR="0049622F" w:rsidRPr="005814F9" w14:paraId="11FA74E7" w14:textId="77777777" w:rsidTr="002C5DFD">
        <w:trPr>
          <w:trHeight w:val="357"/>
        </w:trPr>
        <w:tc>
          <w:tcPr>
            <w:tcW w:w="9495" w:type="dxa"/>
          </w:tcPr>
          <w:p w14:paraId="34934AFC" w14:textId="22815DD9" w:rsidR="0049622F" w:rsidRDefault="0049622F" w:rsidP="00162ACE">
            <w:pPr>
              <w:rPr>
                <w:rFonts w:ascii="Helvetica Light" w:hAnsi="Helvetica Light"/>
                <w:color w:val="1D824C" w:themeColor="accent1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>Oral</w:t>
            </w:r>
          </w:p>
          <w:p w14:paraId="22967D24" w14:textId="77777777" w:rsidR="00364E88" w:rsidRPr="005A118E" w:rsidRDefault="00364E88" w:rsidP="00162ACE">
            <w:pPr>
              <w:rPr>
                <w:rFonts w:ascii="Helvetica Light" w:hAnsi="Helvetica Light"/>
                <w:color w:val="1D824C" w:themeColor="accent1"/>
              </w:rPr>
            </w:pPr>
          </w:p>
          <w:p w14:paraId="1C277D59" w14:textId="64552B41" w:rsidR="002D4DBF" w:rsidRPr="002D4DBF" w:rsidRDefault="002D4DBF" w:rsidP="002D4DBF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b/>
                <w:bCs/>
              </w:rPr>
            </w:pPr>
            <w:r w:rsidRPr="002C5DFD">
              <w:rPr>
                <w:rFonts w:cstheme="minorHAnsi"/>
                <w:b/>
                <w:bCs/>
              </w:rPr>
              <w:t xml:space="preserve">Unveiling Plant Community Responses to Climate Warming: Expanding Possibilities through Co-Occurrence and Presence-Only Data. </w:t>
            </w:r>
            <w:r w:rsidRPr="002C5DFD">
              <w:rPr>
                <w:rFonts w:cstheme="minorHAnsi"/>
              </w:rPr>
              <w:t>IBS – 11th Biennial Conference -Prague, January 2024. Accepted abstract.</w:t>
            </w:r>
          </w:p>
          <w:p w14:paraId="0295DD5B" w14:textId="21964025" w:rsidR="00DD446C" w:rsidRPr="002C5DFD" w:rsidRDefault="00B8408A" w:rsidP="002D4DBF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</w:rPr>
            </w:pPr>
            <w:r w:rsidRPr="002C5DFD">
              <w:rPr>
                <w:rFonts w:cstheme="minorHAnsi"/>
                <w:b/>
                <w:bCs/>
              </w:rPr>
              <w:t>Increasing climatic lag of plant assemblages is linked to the velocity of climate change.</w:t>
            </w:r>
            <w:r w:rsidR="007D66E1" w:rsidRPr="002C5DFD">
              <w:rPr>
                <w:rFonts w:cstheme="minorHAnsi"/>
              </w:rPr>
              <w:t xml:space="preserve"> 5th Conference of Nordic Society OIKOS - Aarhus, Denmark. June 2022.</w:t>
            </w:r>
            <w:r w:rsidRPr="002C5DFD">
              <w:rPr>
                <w:rFonts w:cstheme="minorHAnsi"/>
              </w:rPr>
              <w:t xml:space="preserve"> </w:t>
            </w:r>
          </w:p>
          <w:p w14:paraId="53B87E85" w14:textId="20835319" w:rsidR="00412D82" w:rsidRPr="002C5DFD" w:rsidRDefault="007D66E1" w:rsidP="002D4DBF">
            <w:pPr>
              <w:pStyle w:val="ListParagraph"/>
              <w:numPr>
                <w:ilvl w:val="0"/>
                <w:numId w:val="31"/>
              </w:numPr>
            </w:pPr>
            <w:r w:rsidRPr="002C5DFD">
              <w:rPr>
                <w:rFonts w:cstheme="minorHAnsi"/>
                <w:b/>
                <w:bCs/>
              </w:rPr>
              <w:t xml:space="preserve">Niche Modeling and coexistence of the Pacarana (D. </w:t>
            </w:r>
            <w:proofErr w:type="spellStart"/>
            <w:r w:rsidRPr="002C5DFD">
              <w:rPr>
                <w:rFonts w:cstheme="minorHAnsi"/>
                <w:b/>
                <w:bCs/>
              </w:rPr>
              <w:t>branickii</w:t>
            </w:r>
            <w:proofErr w:type="spellEnd"/>
            <w:r w:rsidRPr="002C5DFD">
              <w:rPr>
                <w:rFonts w:cstheme="minorHAnsi"/>
                <w:b/>
                <w:bCs/>
              </w:rPr>
              <w:t xml:space="preserve">) and the Mountain paca (C. </w:t>
            </w:r>
            <w:proofErr w:type="spellStart"/>
            <w:r w:rsidRPr="002C5DFD">
              <w:rPr>
                <w:rFonts w:cstheme="minorHAnsi"/>
                <w:b/>
                <w:bCs/>
              </w:rPr>
              <w:t>taczanowskii</w:t>
            </w:r>
            <w:proofErr w:type="spellEnd"/>
            <w:r w:rsidRPr="002C5DFD">
              <w:rPr>
                <w:rFonts w:cstheme="minorHAnsi"/>
                <w:b/>
                <w:bCs/>
              </w:rPr>
              <w:t>) in Colombia.</w:t>
            </w:r>
            <w:r w:rsidRPr="002C5DFD">
              <w:rPr>
                <w:rFonts w:cstheme="minorHAnsi"/>
              </w:rPr>
              <w:t> </w:t>
            </w:r>
            <w:r w:rsidRPr="00E753AE">
              <w:rPr>
                <w:rFonts w:cstheme="minorHAnsi"/>
                <w:lang w:val="es-CO"/>
              </w:rPr>
              <w:t xml:space="preserve">Modelación de nicho ecológico y área de coexistencia de la guagua loba (D. </w:t>
            </w:r>
            <w:proofErr w:type="spellStart"/>
            <w:r w:rsidRPr="00E753AE">
              <w:rPr>
                <w:rFonts w:cstheme="minorHAnsi"/>
                <w:lang w:val="es-CO"/>
              </w:rPr>
              <w:t>branickii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) y del tinajo de páramo (C. </w:t>
            </w:r>
            <w:proofErr w:type="spellStart"/>
            <w:r w:rsidRPr="00E753AE">
              <w:rPr>
                <w:rFonts w:cstheme="minorHAnsi"/>
                <w:lang w:val="es-CO"/>
              </w:rPr>
              <w:t>taczanowskii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) en Colombia. </w:t>
            </w:r>
            <w:proofErr w:type="spellStart"/>
            <w:r w:rsidRPr="00E753AE">
              <w:rPr>
                <w:rFonts w:cstheme="minorHAnsi"/>
                <w:lang w:val="es-CO"/>
              </w:rPr>
              <w:t>Conference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 </w:t>
            </w:r>
            <w:proofErr w:type="spellStart"/>
            <w:r w:rsidRPr="00E753AE">
              <w:rPr>
                <w:rFonts w:cstheme="minorHAnsi"/>
                <w:lang w:val="es-CO"/>
              </w:rPr>
              <w:t>talk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 at II Congreso Colombiano y III Congreso Latinoamericano de Mastozoología. </w:t>
            </w:r>
            <w:r w:rsidRPr="002C5DFD">
              <w:rPr>
                <w:rFonts w:cstheme="minorHAnsi"/>
              </w:rPr>
              <w:t>Dec 2015.</w:t>
            </w:r>
          </w:p>
          <w:p w14:paraId="2E9129B9" w14:textId="58A81249" w:rsidR="0049622F" w:rsidRPr="002C5DFD" w:rsidRDefault="00412D82" w:rsidP="002D4DBF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</w:rPr>
            </w:pPr>
            <w:r w:rsidRPr="002C5DFD">
              <w:rPr>
                <w:rFonts w:cstheme="minorHAnsi"/>
                <w:b/>
                <w:bCs/>
              </w:rPr>
              <w:t>Preliminary results of the potential distribution of porcupines</w:t>
            </w:r>
            <w:r w:rsidR="00186767" w:rsidRPr="002C5DFD">
              <w:rPr>
                <w:rFonts w:cstheme="minorHAnsi"/>
                <w:b/>
                <w:bCs/>
              </w:rPr>
              <w:t xml:space="preserve"> -</w:t>
            </w:r>
            <w:r w:rsidRPr="002C5DFD">
              <w:rPr>
                <w:rFonts w:cstheme="minorHAnsi"/>
                <w:b/>
                <w:bCs/>
              </w:rPr>
              <w:t xml:space="preserve"> genus Coendou (Rodentia: </w:t>
            </w:r>
            <w:proofErr w:type="spellStart"/>
            <w:r w:rsidRPr="002C5DFD">
              <w:rPr>
                <w:rFonts w:cstheme="minorHAnsi"/>
                <w:b/>
                <w:bCs/>
              </w:rPr>
              <w:t>Erethizontidae</w:t>
            </w:r>
            <w:proofErr w:type="spellEnd"/>
            <w:r w:rsidRPr="002C5DFD">
              <w:rPr>
                <w:rFonts w:cstheme="minorHAnsi"/>
                <w:b/>
                <w:bCs/>
              </w:rPr>
              <w:t>) in Colombia</w:t>
            </w:r>
            <w:r w:rsidRPr="002C5DFD">
              <w:rPr>
                <w:rFonts w:cstheme="minorHAnsi"/>
              </w:rPr>
              <w:t>. </w:t>
            </w:r>
            <w:r w:rsidRPr="00E753AE">
              <w:rPr>
                <w:rFonts w:cstheme="minorHAnsi"/>
                <w:lang w:val="es-CO"/>
              </w:rPr>
              <w:t xml:space="preserve">Resultados preliminares del modelamiento de distribución de diferentes especies de puercoespines del género </w:t>
            </w:r>
            <w:proofErr w:type="spellStart"/>
            <w:r w:rsidRPr="00E753AE">
              <w:rPr>
                <w:rFonts w:cstheme="minorHAnsi"/>
                <w:lang w:val="es-CO"/>
              </w:rPr>
              <w:t>Coendou</w:t>
            </w:r>
            <w:proofErr w:type="spellEnd"/>
            <w:r w:rsidR="007E0896" w:rsidRPr="00E753AE">
              <w:rPr>
                <w:rFonts w:cstheme="minorHAnsi"/>
                <w:lang w:val="es-CO"/>
              </w:rPr>
              <w:t xml:space="preserve"> </w:t>
            </w:r>
            <w:r w:rsidRPr="00E753AE">
              <w:rPr>
                <w:rFonts w:cstheme="minorHAnsi"/>
                <w:lang w:val="es-CO"/>
              </w:rPr>
              <w:t>(</w:t>
            </w:r>
            <w:proofErr w:type="spellStart"/>
            <w:r w:rsidRPr="00E753AE">
              <w:rPr>
                <w:rFonts w:cstheme="minorHAnsi"/>
                <w:lang w:val="es-CO"/>
              </w:rPr>
              <w:t>Rodentia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: </w:t>
            </w:r>
            <w:proofErr w:type="spellStart"/>
            <w:r w:rsidRPr="00E753AE">
              <w:rPr>
                <w:rFonts w:cstheme="minorHAnsi"/>
                <w:lang w:val="es-CO"/>
              </w:rPr>
              <w:t>Erethizontidae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) en Colombia. </w:t>
            </w:r>
            <w:proofErr w:type="spellStart"/>
            <w:r w:rsidRPr="00E753AE">
              <w:rPr>
                <w:rFonts w:cstheme="minorHAnsi"/>
                <w:lang w:val="es-CO"/>
              </w:rPr>
              <w:t>Conference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 </w:t>
            </w:r>
            <w:proofErr w:type="spellStart"/>
            <w:r w:rsidRPr="00E753AE">
              <w:rPr>
                <w:rFonts w:cstheme="minorHAnsi"/>
                <w:lang w:val="es-CO"/>
              </w:rPr>
              <w:t>talk</w:t>
            </w:r>
            <w:proofErr w:type="spellEnd"/>
            <w:r w:rsidRPr="00E753AE">
              <w:rPr>
                <w:rFonts w:cstheme="minorHAnsi"/>
                <w:lang w:val="es-CO"/>
              </w:rPr>
              <w:t xml:space="preserve"> at II Congreso Colombiano y III Congreso Latinoamericano de Mastozoología. </w:t>
            </w:r>
            <w:r w:rsidRPr="002C5DFD">
              <w:rPr>
                <w:rFonts w:cstheme="minorHAnsi"/>
              </w:rPr>
              <w:t>Dec 2015.</w:t>
            </w:r>
          </w:p>
        </w:tc>
      </w:tr>
      <w:tr w:rsidR="0049622F" w:rsidRPr="0049622F" w14:paraId="2539CF00" w14:textId="77777777" w:rsidTr="002C5DFD">
        <w:trPr>
          <w:trHeight w:val="988"/>
        </w:trPr>
        <w:tc>
          <w:tcPr>
            <w:tcW w:w="9495" w:type="dxa"/>
            <w:tcMar>
              <w:top w:w="216" w:type="dxa"/>
            </w:tcMar>
          </w:tcPr>
          <w:p w14:paraId="50637B76" w14:textId="2CFCF0CD" w:rsidR="0049622F" w:rsidRDefault="0049622F" w:rsidP="00162ACE">
            <w:pPr>
              <w:rPr>
                <w:rFonts w:ascii="Helvetica Light" w:hAnsi="Helvetica Light"/>
                <w:color w:val="1D824C" w:themeColor="accent1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lastRenderedPageBreak/>
              <w:t>Poster</w:t>
            </w:r>
          </w:p>
          <w:p w14:paraId="5A7130D5" w14:textId="77777777" w:rsidR="00162272" w:rsidRDefault="00162272" w:rsidP="00162ACE">
            <w:pPr>
              <w:rPr>
                <w:rFonts w:ascii="Helvetica Light" w:hAnsi="Helvetica Light"/>
                <w:color w:val="1D824C" w:themeColor="accent1"/>
              </w:rPr>
            </w:pPr>
          </w:p>
          <w:p w14:paraId="34D47708" w14:textId="77777777" w:rsidR="002D4DBF" w:rsidRPr="002C5DFD" w:rsidRDefault="002D4DBF" w:rsidP="002D4DBF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</w:rPr>
            </w:pPr>
            <w:r w:rsidRPr="002C5DFD">
              <w:rPr>
                <w:rFonts w:cstheme="minorHAnsi"/>
                <w:b/>
                <w:bCs/>
              </w:rPr>
              <w:t xml:space="preserve">Lags in the response of plant assemblages to global warming depend on temperature-change velocity. </w:t>
            </w:r>
            <w:r w:rsidRPr="002C5DFD">
              <w:rPr>
                <w:rFonts w:cstheme="minorHAnsi"/>
              </w:rPr>
              <w:t>IBS – 11th Biennial Conference -Prague, January 2024. Accepted abstract.</w:t>
            </w:r>
          </w:p>
          <w:p w14:paraId="056F0604" w14:textId="3493F1DC" w:rsidR="00162272" w:rsidRPr="002C5DFD" w:rsidRDefault="00162272" w:rsidP="002D4DBF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b/>
                <w:bCs/>
              </w:rPr>
            </w:pPr>
            <w:r w:rsidRPr="002C5DFD">
              <w:rPr>
                <w:rFonts w:cstheme="minorHAnsi"/>
                <w:b/>
                <w:bCs/>
              </w:rPr>
              <w:t xml:space="preserve">Ecologist in a tough spot: Communicating plants shifts responses to a young audience. </w:t>
            </w:r>
            <w:r w:rsidRPr="002C5DFD">
              <w:rPr>
                <w:rFonts w:cstheme="minorHAnsi"/>
              </w:rPr>
              <w:t>IBS – 11th Biennial Conference -Prague, January 2024. Accepted abstract.</w:t>
            </w:r>
          </w:p>
          <w:p w14:paraId="5539CB51" w14:textId="38D60448" w:rsidR="0049622F" w:rsidRPr="002C5DFD" w:rsidRDefault="00412D82" w:rsidP="002D4DBF">
            <w:pPr>
              <w:pStyle w:val="ListParagraph"/>
              <w:numPr>
                <w:ilvl w:val="0"/>
                <w:numId w:val="32"/>
              </w:numPr>
              <w:rPr>
                <w:rFonts w:ascii="Source Sans Pro" w:eastAsia="Times New Roman" w:hAnsi="Source Sans Pro"/>
                <w:color w:val="333333"/>
                <w:lang w:val="nb-NO" w:eastAsia="nb-NO"/>
              </w:rPr>
            </w:pPr>
            <w:r w:rsidRPr="002C5DFD">
              <w:rPr>
                <w:rFonts w:cstheme="minorHAnsi"/>
                <w:b/>
                <w:bCs/>
              </w:rPr>
              <w:t xml:space="preserve">Modeling the climatic lag of plant assemblages using phytosociological and occurrence data. </w:t>
            </w:r>
            <w:r w:rsidRPr="002C5DFD">
              <w:rPr>
                <w:rFonts w:cstheme="minorHAnsi"/>
              </w:rPr>
              <w:t>Poster talk at International Biogeography Society - Early Career Biogeographers Conference. Oct</w:t>
            </w:r>
            <w:r w:rsidR="00162ACE" w:rsidRPr="002C5DFD">
              <w:rPr>
                <w:rFonts w:cstheme="minorHAnsi"/>
              </w:rPr>
              <w:t>ober</w:t>
            </w:r>
            <w:r w:rsidRPr="002C5DFD">
              <w:rPr>
                <w:rFonts w:cstheme="minorHAnsi"/>
              </w:rPr>
              <w:t xml:space="preserve"> 2021.</w:t>
            </w:r>
          </w:p>
        </w:tc>
      </w:tr>
    </w:tbl>
    <w:p w14:paraId="728D5080" w14:textId="5A627B3A" w:rsidR="00186767" w:rsidRDefault="00186767" w:rsidP="002C5DF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Supervision Experience</w:t>
      </w:r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10777"/>
      </w:tblGrid>
      <w:tr w:rsidR="00186767" w:rsidRPr="005814F9" w14:paraId="014F7D96" w14:textId="77777777" w:rsidTr="002C5DFD">
        <w:trPr>
          <w:trHeight w:val="357"/>
        </w:trPr>
        <w:tc>
          <w:tcPr>
            <w:tcW w:w="9495" w:type="dxa"/>
          </w:tcPr>
          <w:p w14:paraId="6A2C30FC" w14:textId="77777777" w:rsidR="00F45553" w:rsidRDefault="003B1CC5" w:rsidP="001A732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Project Supervisor </w:t>
            </w:r>
            <w:r w:rsidR="00186767" w:rsidRPr="003B1CC5">
              <w:rPr>
                <w:rFonts w:cstheme="minorHAnsi"/>
              </w:rPr>
              <w:t xml:space="preserve">Research practice in biology </w:t>
            </w:r>
            <w:r>
              <w:rPr>
                <w:rFonts w:cstheme="minorHAnsi"/>
              </w:rPr>
              <w:t>– University of Bergen</w:t>
            </w:r>
            <w:r w:rsidR="001A732E">
              <w:rPr>
                <w:rFonts w:cstheme="minorHAnsi"/>
              </w:rPr>
              <w:t>.</w:t>
            </w:r>
          </w:p>
          <w:p w14:paraId="3525AC4B" w14:textId="183B0429" w:rsidR="00162272" w:rsidRPr="00162ACE" w:rsidRDefault="00162272" w:rsidP="001A732E">
            <w:pPr>
              <w:rPr>
                <w:rFonts w:cstheme="minorHAnsi"/>
              </w:rPr>
            </w:pPr>
            <w:r>
              <w:rPr>
                <w:rFonts w:cstheme="minorHAnsi"/>
              </w:rPr>
              <w:t>Co-supervisor of Master thesis – University of Bergen</w:t>
            </w:r>
          </w:p>
        </w:tc>
      </w:tr>
    </w:tbl>
    <w:p w14:paraId="18BEF210" w14:textId="2DDB6CE5" w:rsidR="00F45553" w:rsidRDefault="00F45553" w:rsidP="002C5DF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Teaching</w:t>
      </w:r>
    </w:p>
    <w:tbl>
      <w:tblPr>
        <w:tblStyle w:val="TableGrid"/>
        <w:tblW w:w="5039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10861"/>
      </w:tblGrid>
      <w:tr w:rsidR="00F45553" w:rsidRPr="005814F9" w14:paraId="4C335EBC" w14:textId="77777777" w:rsidTr="002C5DFD">
        <w:trPr>
          <w:trHeight w:val="309"/>
        </w:trPr>
        <w:tc>
          <w:tcPr>
            <w:tcW w:w="9569" w:type="dxa"/>
          </w:tcPr>
          <w:p w14:paraId="54FDC6F4" w14:textId="06D3B50C" w:rsidR="00E753AE" w:rsidRDefault="00E753AE" w:rsidP="00F45553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2024 </w:t>
            </w:r>
          </w:p>
          <w:p w14:paraId="70591B7D" w14:textId="7C94012B" w:rsidR="00F45553" w:rsidRPr="00F45553" w:rsidRDefault="00F45553" w:rsidP="00F45553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</w:rPr>
            </w:pPr>
            <w:r w:rsidRPr="00F45553">
              <w:rPr>
                <w:rFonts w:cstheme="minorHAnsi"/>
              </w:rPr>
              <w:t>2022 Introduction to Biology</w:t>
            </w:r>
            <w:r w:rsidR="00162272">
              <w:rPr>
                <w:rFonts w:cstheme="minorHAnsi"/>
              </w:rPr>
              <w:t>, University of Basel</w:t>
            </w:r>
          </w:p>
          <w:p w14:paraId="25F11B26" w14:textId="43110B76" w:rsidR="00F45553" w:rsidRPr="00F45553" w:rsidRDefault="001A732E" w:rsidP="00F45553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2021 </w:t>
            </w:r>
            <w:r w:rsidR="00F45553" w:rsidRPr="00F45553">
              <w:rPr>
                <w:rFonts w:cstheme="minorHAnsi"/>
              </w:rPr>
              <w:t>R club</w:t>
            </w:r>
            <w:r w:rsidR="00162272">
              <w:rPr>
                <w:rFonts w:cstheme="minorHAnsi"/>
              </w:rPr>
              <w:t>, University of Bergen</w:t>
            </w:r>
            <w:r w:rsidR="00F45553">
              <w:rPr>
                <w:rFonts w:cstheme="minorHAnsi"/>
              </w:rPr>
              <w:t xml:space="preserve"> </w:t>
            </w:r>
          </w:p>
          <w:p w14:paraId="258075C9" w14:textId="77777777" w:rsidR="00F45553" w:rsidRPr="00162ACE" w:rsidRDefault="00F45553" w:rsidP="007B2D95">
            <w:pPr>
              <w:rPr>
                <w:rFonts w:cstheme="minorHAnsi"/>
              </w:rPr>
            </w:pPr>
          </w:p>
        </w:tc>
      </w:tr>
    </w:tbl>
    <w:p w14:paraId="5463A73F" w14:textId="170D68AC" w:rsidR="001A732E" w:rsidRDefault="00053247" w:rsidP="002C5DFD">
      <w:pPr>
        <w:pStyle w:val="Heading1"/>
        <w:rPr>
          <w:sz w:val="24"/>
          <w:szCs w:val="24"/>
        </w:rPr>
      </w:pPr>
      <w:r w:rsidRPr="00053247">
        <w:rPr>
          <w:sz w:val="24"/>
          <w:szCs w:val="24"/>
        </w:rPr>
        <w:t>Academic Service &amp; Outreach</w:t>
      </w:r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10777"/>
      </w:tblGrid>
      <w:tr w:rsidR="001A732E" w:rsidRPr="005814F9" w14:paraId="02383DE5" w14:textId="77777777" w:rsidTr="002C5DFD">
        <w:trPr>
          <w:trHeight w:val="357"/>
        </w:trPr>
        <w:tc>
          <w:tcPr>
            <w:tcW w:w="9495" w:type="dxa"/>
          </w:tcPr>
          <w:p w14:paraId="0E140E4E" w14:textId="77777777" w:rsidR="001A732E" w:rsidRPr="005A118E" w:rsidRDefault="001A732E" w:rsidP="007B2D95">
            <w:pPr>
              <w:rPr>
                <w:rFonts w:ascii="Helvetica Light" w:hAnsi="Helvetica Light"/>
                <w:color w:val="1D824C" w:themeColor="accent1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>Peer-review for scientific journals</w:t>
            </w:r>
          </w:p>
          <w:p w14:paraId="327587D3" w14:textId="77777777" w:rsidR="001A732E" w:rsidRDefault="001A732E" w:rsidP="007B2D95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</w:rPr>
            </w:pPr>
            <w:r w:rsidRPr="00CD2F34">
              <w:rPr>
                <w:rFonts w:cstheme="minorHAnsi"/>
              </w:rPr>
              <w:t>Diversity and Distributions</w:t>
            </w:r>
          </w:p>
          <w:p w14:paraId="61E87A0C" w14:textId="247CA39A" w:rsidR="001A732E" w:rsidRPr="002D4DBF" w:rsidRDefault="00162272" w:rsidP="002D4DBF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</w:rPr>
            </w:pPr>
            <w:r w:rsidRPr="00162272">
              <w:rPr>
                <w:rFonts w:cstheme="minorHAnsi"/>
              </w:rPr>
              <w:t>Journal of Vegetation Science</w:t>
            </w:r>
          </w:p>
          <w:p w14:paraId="2E9F1ABE" w14:textId="77777777" w:rsidR="001A732E" w:rsidRPr="005A118E" w:rsidRDefault="001A732E" w:rsidP="007B2D95">
            <w:pPr>
              <w:rPr>
                <w:rFonts w:ascii="Helvetica Light" w:hAnsi="Helvetica Light"/>
                <w:color w:val="1D824C" w:themeColor="accent1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>Professional Memberships</w:t>
            </w:r>
          </w:p>
          <w:p w14:paraId="28D1B295" w14:textId="77777777" w:rsidR="001A732E" w:rsidRDefault="001A732E" w:rsidP="007B2D95">
            <w:pPr>
              <w:pStyle w:val="ListParagraph"/>
              <w:numPr>
                <w:ilvl w:val="0"/>
                <w:numId w:val="23"/>
              </w:numPr>
            </w:pPr>
            <w:r w:rsidRPr="00430437">
              <w:t>The International Biogeography Society</w:t>
            </w:r>
          </w:p>
          <w:p w14:paraId="4A504179" w14:textId="63920A42" w:rsidR="00E753AE" w:rsidRDefault="00E753AE" w:rsidP="007B2D95">
            <w:pPr>
              <w:pStyle w:val="ListParagraph"/>
              <w:numPr>
                <w:ilvl w:val="0"/>
                <w:numId w:val="23"/>
              </w:numPr>
            </w:pPr>
            <w:r>
              <w:t>Nordic Society OIKOS</w:t>
            </w:r>
          </w:p>
          <w:p w14:paraId="7D7D4A70" w14:textId="77777777" w:rsidR="001A732E" w:rsidRDefault="001A732E" w:rsidP="007B2D95">
            <w:pPr>
              <w:pStyle w:val="ListParagraph"/>
              <w:numPr>
                <w:ilvl w:val="0"/>
                <w:numId w:val="23"/>
              </w:numPr>
            </w:pPr>
            <w:r w:rsidRPr="00430437">
              <w:t>IUCN Commission on Ecosystems Management (CEM</w:t>
            </w:r>
            <w:r>
              <w:t>)</w:t>
            </w:r>
            <w:r w:rsidRPr="00430437">
              <w:t xml:space="preserve"> South America</w:t>
            </w:r>
          </w:p>
          <w:p w14:paraId="4A9DAC17" w14:textId="77777777" w:rsidR="001A732E" w:rsidRDefault="001A732E" w:rsidP="007B2D95">
            <w:pPr>
              <w:pStyle w:val="ListParagraph"/>
              <w:numPr>
                <w:ilvl w:val="0"/>
                <w:numId w:val="23"/>
              </w:numPr>
            </w:pPr>
            <w:r>
              <w:t xml:space="preserve">Colombian </w:t>
            </w:r>
            <w:r w:rsidRPr="00704E21">
              <w:t xml:space="preserve">National </w:t>
            </w:r>
            <w:r>
              <w:t xml:space="preserve">School </w:t>
            </w:r>
            <w:r w:rsidRPr="00704E21">
              <w:t>of Ecologists</w:t>
            </w:r>
          </w:p>
          <w:p w14:paraId="507DFBBD" w14:textId="5265443D" w:rsidR="00B665C0" w:rsidRPr="00B665C0" w:rsidRDefault="005A118E" w:rsidP="00B665C0">
            <w:pPr>
              <w:rPr>
                <w:rFonts w:ascii="Helvetica Light" w:hAnsi="Helvetica Light"/>
              </w:rPr>
            </w:pPr>
            <w:r w:rsidRPr="005A118E">
              <w:rPr>
                <w:rFonts w:ascii="Helvetica Light" w:hAnsi="Helvetica Light"/>
                <w:color w:val="1D824C" w:themeColor="accent1"/>
              </w:rPr>
              <w:t xml:space="preserve">Organizer </w:t>
            </w:r>
            <w:r>
              <w:rPr>
                <w:rFonts w:ascii="Helvetica Light" w:hAnsi="Helvetica Light"/>
                <w:color w:val="1D824C" w:themeColor="accent1"/>
              </w:rPr>
              <w:t>a</w:t>
            </w:r>
            <w:r w:rsidRPr="005A118E">
              <w:rPr>
                <w:rFonts w:ascii="Helvetica Light" w:hAnsi="Helvetica Light"/>
                <w:color w:val="1D824C" w:themeColor="accent1"/>
              </w:rPr>
              <w:t>nd Chair</w:t>
            </w:r>
          </w:p>
          <w:p w14:paraId="2B4F8C03" w14:textId="6BDE76BC" w:rsidR="001A732E" w:rsidRPr="00704E21" w:rsidRDefault="001A732E" w:rsidP="007B2D95">
            <w:pPr>
              <w:pStyle w:val="ListParagraph"/>
              <w:numPr>
                <w:ilvl w:val="0"/>
                <w:numId w:val="19"/>
              </w:numPr>
            </w:pPr>
            <w:r w:rsidRPr="00704E21">
              <w:t xml:space="preserve">Organizer, </w:t>
            </w:r>
            <w:r w:rsidRPr="00117AA2">
              <w:t>Colombian</w:t>
            </w:r>
            <w:r>
              <w:t xml:space="preserve"> </w:t>
            </w:r>
            <w:r w:rsidRPr="00117AA2">
              <w:t>National congr</w:t>
            </w:r>
            <w:r>
              <w:t>e</w:t>
            </w:r>
            <w:r w:rsidRPr="00117AA2">
              <w:t>ss of Ecology</w:t>
            </w:r>
            <w:r>
              <w:t xml:space="preserve">. Popayan, </w:t>
            </w:r>
            <w:r>
              <w:rPr>
                <w:b/>
              </w:rPr>
              <w:t>November 2018</w:t>
            </w:r>
          </w:p>
          <w:p w14:paraId="52CF9FF4" w14:textId="3CCE4D02" w:rsidR="001A732E" w:rsidRPr="001A732E" w:rsidRDefault="001A732E" w:rsidP="001A732E">
            <w:pPr>
              <w:pStyle w:val="ListParagraph"/>
              <w:numPr>
                <w:ilvl w:val="0"/>
                <w:numId w:val="19"/>
              </w:numPr>
            </w:pPr>
            <w:r w:rsidRPr="00704E21">
              <w:t xml:space="preserve">Organizer, </w:t>
            </w:r>
            <w:r w:rsidRPr="00117AA2">
              <w:t>Colombian</w:t>
            </w:r>
            <w:r>
              <w:t xml:space="preserve"> </w:t>
            </w:r>
            <w:r w:rsidRPr="00117AA2">
              <w:t>National congr</w:t>
            </w:r>
            <w:r>
              <w:t>e</w:t>
            </w:r>
            <w:r w:rsidRPr="00117AA2">
              <w:t>ss of Ecology</w:t>
            </w:r>
            <w:r>
              <w:t xml:space="preserve">. Bogota, </w:t>
            </w:r>
            <w:r>
              <w:rPr>
                <w:b/>
              </w:rPr>
              <w:t>November 2016</w:t>
            </w:r>
          </w:p>
        </w:tc>
      </w:tr>
    </w:tbl>
    <w:p w14:paraId="092D8221" w14:textId="682FD4A1" w:rsidR="004E01EB" w:rsidRPr="005814F9" w:rsidRDefault="00053247" w:rsidP="002C5DFD">
      <w:pPr>
        <w:pStyle w:val="Heading1"/>
        <w:rPr>
          <w:sz w:val="24"/>
          <w:szCs w:val="24"/>
        </w:rPr>
      </w:pPr>
      <w:r w:rsidRPr="00053247">
        <w:rPr>
          <w:sz w:val="24"/>
          <w:szCs w:val="24"/>
        </w:rPr>
        <w:t>Relevant Work 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723"/>
      </w:tblGrid>
      <w:tr w:rsidR="001D0BF1" w:rsidRPr="00731907" w14:paraId="1F6B1514" w14:textId="77777777" w:rsidTr="002C5DFD">
        <w:tc>
          <w:tcPr>
            <w:tcW w:w="9448" w:type="dxa"/>
          </w:tcPr>
          <w:p w14:paraId="11EE4DEA" w14:textId="2610D010" w:rsidR="00277DEA" w:rsidRPr="00183519" w:rsidRDefault="00277DEA" w:rsidP="00183519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March 2019 – April 2019</w:t>
            </w:r>
          </w:p>
          <w:p w14:paraId="7E2FB550" w14:textId="17A66A00" w:rsidR="00277DEA" w:rsidRPr="00B665C0" w:rsidRDefault="00277DEA" w:rsidP="00277DEA">
            <w:pPr>
              <w:pStyle w:val="Heading2"/>
              <w:contextualSpacing w:val="0"/>
              <w:rPr>
                <w:rFonts w:ascii="Helvetica Light" w:hAnsi="Helvetica Light" w:cstheme="majorHAnsi"/>
                <w:sz w:val="22"/>
                <w:szCs w:val="22"/>
                <w:lang w:val="es-CO"/>
              </w:rPr>
            </w:pPr>
            <w:proofErr w:type="spellStart"/>
            <w:r w:rsidRPr="00E753A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  <w:lang w:val="es-CO"/>
              </w:rPr>
              <w:t>Environmental</w:t>
            </w:r>
            <w:proofErr w:type="spellEnd"/>
            <w:r w:rsidRPr="00E753A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E753A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  <w:lang w:val="es-CO"/>
              </w:rPr>
              <w:t>Consultant</w:t>
            </w:r>
            <w:proofErr w:type="spellEnd"/>
            <w:r w:rsidRPr="00B665C0">
              <w:rPr>
                <w:rFonts w:ascii="Helvetica Light" w:hAnsi="Helvetica Light" w:cstheme="majorHAnsi"/>
                <w:b w:val="0"/>
                <w:bCs/>
                <w:sz w:val="22"/>
                <w:szCs w:val="22"/>
                <w:lang w:val="es-CO"/>
              </w:rPr>
              <w:t xml:space="preserve"> </w:t>
            </w:r>
            <w:r w:rsidR="005A118E" w:rsidRPr="00E753A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  <w:lang w:val="es-CO"/>
              </w:rPr>
              <w:t>Consorcio Complejo Cenagoso - Colombia</w:t>
            </w:r>
          </w:p>
          <w:p w14:paraId="40C99F3A" w14:textId="1B698FAA" w:rsidR="00277DEA" w:rsidRPr="009B3B67" w:rsidRDefault="00277DEA" w:rsidP="00DB6F7F">
            <w:pPr>
              <w:pStyle w:val="Heading2"/>
              <w:contextualSpacing w:val="0"/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</w:pPr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Study to delimit the wetlands complex in </w:t>
            </w:r>
            <w:proofErr w:type="spellStart"/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Mompox</w:t>
            </w:r>
            <w:proofErr w:type="spellEnd"/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 Depression of the </w:t>
            </w:r>
            <w:r w:rsidR="00162ACE"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Cauca River</w:t>
            </w:r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, in the municipalities of </w:t>
            </w:r>
            <w:proofErr w:type="spellStart"/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Achí</w:t>
            </w:r>
            <w:proofErr w:type="spellEnd"/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 xml:space="preserve">, Altos del Rosario, Barranco de Loba, Montecristo, Pinillos, San Jacinto del Cauca, San Martín de Loba and </w:t>
            </w:r>
            <w:proofErr w:type="spellStart"/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Tiquisio</w:t>
            </w:r>
            <w:proofErr w:type="spellEnd"/>
            <w:r w:rsidRPr="009B3B67">
              <w:rPr>
                <w:rFonts w:eastAsiaTheme="minorHAnsi" w:cstheme="minorHAnsi"/>
                <w:b w:val="0"/>
                <w:i/>
                <w:iCs/>
                <w:caps w:val="0"/>
                <w:color w:val="595959" w:themeColor="text1" w:themeTint="A6"/>
                <w:sz w:val="22"/>
                <w:szCs w:val="22"/>
              </w:rPr>
              <w:t>- Department of Bolivar.</w:t>
            </w:r>
          </w:p>
          <w:p w14:paraId="6FCD36EA" w14:textId="1D346F22" w:rsidR="009B3B67" w:rsidRPr="00277DEA" w:rsidRDefault="00277DEA" w:rsidP="00277DEA">
            <w:pPr>
              <w:rPr>
                <w:rFonts w:cstheme="minorHAnsi"/>
              </w:rPr>
            </w:pPr>
            <w:r w:rsidRPr="00E933AA">
              <w:rPr>
                <w:rFonts w:cstheme="minorHAnsi"/>
              </w:rPr>
              <w:t xml:space="preserve">Responsibilities:  </w:t>
            </w:r>
            <w:r w:rsidR="009B3B67" w:rsidRPr="00E933AA">
              <w:rPr>
                <w:rFonts w:cstheme="minorHAnsi"/>
              </w:rPr>
              <w:t>GIS processing for land use cover change and vegetation analysis, using different types of satellite imagery and applying a variety of methodologies</w:t>
            </w:r>
            <w:r w:rsidR="009B3B67">
              <w:rPr>
                <w:rFonts w:cstheme="minorHAnsi"/>
              </w:rPr>
              <w:t xml:space="preserve">. </w:t>
            </w:r>
            <w:r w:rsidR="00FA1E49">
              <w:rPr>
                <w:rFonts w:cstheme="minorHAnsi"/>
              </w:rPr>
              <w:t>P</w:t>
            </w:r>
            <w:r w:rsidR="009B3B67" w:rsidRPr="009B3B67">
              <w:rPr>
                <w:rFonts w:cstheme="minorHAnsi"/>
              </w:rPr>
              <w:t xml:space="preserve">lanning and coordination for </w:t>
            </w:r>
            <w:r w:rsidR="009B3B67">
              <w:rPr>
                <w:rFonts w:cstheme="minorHAnsi"/>
              </w:rPr>
              <w:t>botanical survey. R</w:t>
            </w:r>
            <w:r w:rsidR="009B3B67" w:rsidRPr="009B3B67">
              <w:rPr>
                <w:rFonts w:cstheme="minorHAnsi"/>
              </w:rPr>
              <w:t>eport writing</w:t>
            </w:r>
            <w:r w:rsidR="00FA1E49">
              <w:rPr>
                <w:rFonts w:cstheme="minorHAnsi"/>
              </w:rPr>
              <w:t>.</w:t>
            </w:r>
          </w:p>
          <w:p w14:paraId="219EEA31" w14:textId="77777777" w:rsidR="00277DEA" w:rsidRDefault="00277DEA" w:rsidP="00DB6F7F">
            <w:pPr>
              <w:pStyle w:val="Heading2"/>
              <w:contextualSpacing w:val="0"/>
              <w:rPr>
                <w:color w:val="595959" w:themeColor="text1" w:themeTint="A6"/>
                <w:sz w:val="22"/>
                <w:szCs w:val="22"/>
              </w:rPr>
            </w:pPr>
          </w:p>
          <w:p w14:paraId="4D807394" w14:textId="09CA011E" w:rsidR="00117AA2" w:rsidRPr="00183519" w:rsidRDefault="00183519" w:rsidP="00117AA2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April</w:t>
            </w:r>
            <w:r w:rsidR="00117AA2"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 2018 – J</w:t>
            </w:r>
            <w:r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une</w:t>
            </w:r>
            <w:r w:rsidR="00117AA2"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 2018 and June 2017 – August 2017</w:t>
            </w:r>
          </w:p>
          <w:p w14:paraId="53DEDA25" w14:textId="34D82B36" w:rsidR="00117AA2" w:rsidRPr="005A118E" w:rsidRDefault="009B3B67" w:rsidP="00117AA2">
            <w:pPr>
              <w:pStyle w:val="Heading2"/>
              <w:contextualSpacing w:val="0"/>
              <w:rPr>
                <w:rStyle w:val="Emphasis"/>
                <w:rFonts w:eastAsiaTheme="minorHAnsi" w:cstheme="minorBidi"/>
                <w:iCs w:val="0"/>
                <w:caps w:val="0"/>
                <w:smallCaps/>
              </w:rPr>
            </w:pPr>
            <w:r w:rsidRPr="005A118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GIS </w:t>
            </w:r>
            <w:r w:rsidR="00117AA2" w:rsidRPr="005A118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Consultant</w:t>
            </w:r>
            <w:r w:rsidR="00117AA2" w:rsidRPr="00B665C0">
              <w:rPr>
                <w:rFonts w:ascii="Helvetica Light" w:hAnsi="Helvetica Light"/>
                <w:b w:val="0"/>
                <w:bCs/>
                <w:sz w:val="22"/>
                <w:szCs w:val="22"/>
              </w:rPr>
              <w:t xml:space="preserve"> </w:t>
            </w:r>
            <w:proofErr w:type="spellStart"/>
            <w:r w:rsidR="005A118E"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Biogeoeco</w:t>
            </w:r>
            <w:proofErr w:type="spellEnd"/>
            <w:r w:rsidR="005A118E"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 S.A.S. - Colombia</w:t>
            </w:r>
          </w:p>
          <w:p w14:paraId="27638E11" w14:textId="51F32488" w:rsidR="00117AA2" w:rsidRDefault="00117AA2" w:rsidP="00117AA2">
            <w:pPr>
              <w:rPr>
                <w:rFonts w:cstheme="minorHAnsi"/>
              </w:rPr>
            </w:pPr>
            <w:r w:rsidRPr="00E933AA">
              <w:rPr>
                <w:rFonts w:cstheme="minorHAnsi"/>
              </w:rPr>
              <w:t xml:space="preserve">GIS processing and analysis for land use cover change and </w:t>
            </w:r>
            <w:r>
              <w:rPr>
                <w:rFonts w:cstheme="minorHAnsi"/>
              </w:rPr>
              <w:t>c</w:t>
            </w:r>
            <w:r w:rsidRPr="00E933AA">
              <w:rPr>
                <w:rFonts w:cstheme="minorHAnsi"/>
              </w:rPr>
              <w:t xml:space="preserve">ompensation coefficients established by </w:t>
            </w:r>
            <w:r w:rsidR="00AC5355" w:rsidRPr="00E933AA">
              <w:rPr>
                <w:rFonts w:cstheme="minorHAnsi"/>
              </w:rPr>
              <w:t>round</w:t>
            </w:r>
            <w:r w:rsidRPr="00E933AA">
              <w:rPr>
                <w:rFonts w:cstheme="minorHAnsi"/>
              </w:rPr>
              <w:t xml:space="preserve"> table on Sustainable Oil Palm (RSPO) for oil palm plantations in Santander and Boyacá Department- Colombia.</w:t>
            </w:r>
          </w:p>
          <w:p w14:paraId="0D683052" w14:textId="71126120" w:rsidR="009B3B67" w:rsidRDefault="009B3B67" w:rsidP="00117AA2">
            <w:pPr>
              <w:rPr>
                <w:rFonts w:cstheme="minorHAnsi"/>
              </w:rPr>
            </w:pPr>
          </w:p>
          <w:p w14:paraId="7BAFE020" w14:textId="6B747928" w:rsidR="009B3B67" w:rsidRPr="00E753AE" w:rsidRDefault="009B3B67" w:rsidP="009B3B67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  <w:lang w:val="es-CO"/>
              </w:rPr>
            </w:pPr>
            <w:proofErr w:type="spellStart"/>
            <w:r w:rsidRPr="00E753AE">
              <w:rPr>
                <w:rFonts w:ascii="Helvetica Light" w:eastAsiaTheme="minorHAnsi" w:hAnsi="Helvetica Light" w:cstheme="minorBidi"/>
                <w:b w:val="0"/>
                <w:caps w:val="0"/>
                <w:szCs w:val="22"/>
                <w:lang w:val="es-CO"/>
              </w:rPr>
              <w:lastRenderedPageBreak/>
              <w:t>November</w:t>
            </w:r>
            <w:proofErr w:type="spellEnd"/>
            <w:r w:rsidRPr="00E753AE">
              <w:rPr>
                <w:rFonts w:ascii="Helvetica Light" w:eastAsiaTheme="minorHAnsi" w:hAnsi="Helvetica Light" w:cstheme="minorBidi"/>
                <w:b w:val="0"/>
                <w:caps w:val="0"/>
                <w:szCs w:val="22"/>
                <w:lang w:val="es-CO"/>
              </w:rPr>
              <w:t xml:space="preserve"> 2017 </w:t>
            </w:r>
          </w:p>
          <w:p w14:paraId="7EB49E99" w14:textId="754E7443" w:rsidR="009B3B67" w:rsidRPr="00B665C0" w:rsidRDefault="009B3B67" w:rsidP="00117AA2">
            <w:pPr>
              <w:rPr>
                <w:rFonts w:ascii="Helvetica Light" w:hAnsi="Helvetica Light" w:cstheme="minorHAnsi"/>
                <w:lang w:val="es-CO"/>
              </w:rPr>
            </w:pPr>
            <w:r w:rsidRPr="00E753AE">
              <w:rPr>
                <w:rFonts w:ascii="Helvetica Light" w:hAnsi="Helvetica Light"/>
                <w:color w:val="1D824C" w:themeColor="accent1"/>
                <w:lang w:val="es-CO"/>
              </w:rPr>
              <w:t xml:space="preserve">GIS </w:t>
            </w:r>
            <w:proofErr w:type="spellStart"/>
            <w:r w:rsidRPr="00E753AE">
              <w:rPr>
                <w:rFonts w:ascii="Helvetica Light" w:hAnsi="Helvetica Light"/>
                <w:color w:val="1D824C" w:themeColor="accent1"/>
                <w:lang w:val="es-CO"/>
              </w:rPr>
              <w:t>Consultant</w:t>
            </w:r>
            <w:proofErr w:type="spellEnd"/>
            <w:r w:rsidRPr="00B665C0">
              <w:rPr>
                <w:rFonts w:ascii="Helvetica Light" w:hAnsi="Helvetica Light" w:cstheme="minorHAnsi"/>
                <w:lang w:val="es-CO"/>
              </w:rPr>
              <w:t xml:space="preserve"> </w:t>
            </w:r>
            <w:r w:rsidR="005A118E" w:rsidRPr="00E753AE">
              <w:rPr>
                <w:rStyle w:val="Emphasis"/>
                <w:rFonts w:ascii="Helvetica Light" w:hAnsi="Helvetica Light"/>
                <w:lang w:val="es-CO"/>
              </w:rPr>
              <w:t>Arasarí Conservación E Investigación S.A.S</w:t>
            </w:r>
            <w:r w:rsidR="005A118E" w:rsidRPr="00B665C0">
              <w:rPr>
                <w:rFonts w:ascii="Helvetica Light" w:hAnsi="Helvetica Light" w:cstheme="minorHAnsi"/>
                <w:lang w:val="es-CO"/>
              </w:rPr>
              <w:t xml:space="preserve"> </w:t>
            </w:r>
            <w:r w:rsidR="005A118E">
              <w:rPr>
                <w:rFonts w:ascii="Helvetica Light" w:hAnsi="Helvetica Light" w:cstheme="minorHAnsi"/>
                <w:lang w:val="es-CO"/>
              </w:rPr>
              <w:t>- Colombia</w:t>
            </w:r>
          </w:p>
          <w:p w14:paraId="1A8DD065" w14:textId="7417F880" w:rsidR="00117AA2" w:rsidRPr="00AC5355" w:rsidRDefault="009B3B67" w:rsidP="00AC5355">
            <w:pPr>
              <w:rPr>
                <w:rFonts w:cstheme="minorHAnsi"/>
              </w:rPr>
            </w:pPr>
            <w:r w:rsidRPr="009B3B67">
              <w:rPr>
                <w:rFonts w:cstheme="minorHAnsi"/>
              </w:rPr>
              <w:t xml:space="preserve">Land use cover interpretation according to Corine Land Cover methodology adapted for Colombia for 2016 for the section of </w:t>
            </w:r>
            <w:proofErr w:type="spellStart"/>
            <w:r w:rsidRPr="009B3B67">
              <w:rPr>
                <w:rFonts w:cstheme="minorHAnsi"/>
              </w:rPr>
              <w:t>Mansarovar</w:t>
            </w:r>
            <w:proofErr w:type="spellEnd"/>
            <w:r w:rsidRPr="009B3B67">
              <w:rPr>
                <w:rFonts w:cstheme="minorHAnsi"/>
              </w:rPr>
              <w:t xml:space="preserve"> pipeline in the department of Boyacá</w:t>
            </w:r>
            <w:r>
              <w:rPr>
                <w:rFonts w:cstheme="minorHAnsi"/>
              </w:rPr>
              <w:t>.</w:t>
            </w:r>
          </w:p>
          <w:p w14:paraId="7BE20FED" w14:textId="77777777" w:rsidR="00CD2F34" w:rsidRDefault="00CD2F34" w:rsidP="00234FB7">
            <w:pPr>
              <w:pStyle w:val="Heading3"/>
              <w:rPr>
                <w:szCs w:val="22"/>
              </w:rPr>
            </w:pPr>
          </w:p>
          <w:p w14:paraId="7C90639A" w14:textId="5729DBCC" w:rsidR="00234FB7" w:rsidRPr="00183519" w:rsidRDefault="00234FB7" w:rsidP="00234FB7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September 2014 – August 2016</w:t>
            </w:r>
          </w:p>
          <w:p w14:paraId="4A4A1424" w14:textId="663D4908" w:rsidR="00234FB7" w:rsidRPr="005A118E" w:rsidRDefault="00234FB7" w:rsidP="00234FB7">
            <w:pPr>
              <w:pStyle w:val="Heading2"/>
              <w:contextualSpacing w:val="0"/>
              <w:rPr>
                <w:rStyle w:val="Emphasis"/>
                <w:rFonts w:ascii="Helvetica Light" w:eastAsiaTheme="minorHAnsi" w:hAnsi="Helvetica Light" w:cstheme="minorBidi"/>
                <w:caps w:val="0"/>
                <w:smallCaps/>
              </w:rPr>
            </w:pPr>
            <w:r w:rsidRPr="005A118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Environmental </w:t>
            </w:r>
            <w:r w:rsidR="00FA1E49" w:rsidRPr="005A118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and GIS </w:t>
            </w:r>
            <w:r w:rsidRPr="005A118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Consultant</w:t>
            </w:r>
            <w:r w:rsidRPr="00B665C0">
              <w:rPr>
                <w:rFonts w:ascii="Helvetica Light" w:hAnsi="Helvetica Light"/>
                <w:sz w:val="22"/>
                <w:szCs w:val="22"/>
              </w:rPr>
              <w:t xml:space="preserve"> </w:t>
            </w:r>
            <w:r w:rsidR="005A118E"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4</w:t>
            </w:r>
            <w:r w:rsid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D</w:t>
            </w:r>
            <w:r w:rsidR="005A118E"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 Elements Consultores S.A.S -Colombia</w:t>
            </w:r>
          </w:p>
          <w:p w14:paraId="16F37309" w14:textId="77777777" w:rsidR="00234FB7" w:rsidRPr="00E933AA" w:rsidRDefault="00234FB7" w:rsidP="00234FB7">
            <w:pPr>
              <w:rPr>
                <w:rFonts w:cstheme="minorHAnsi"/>
              </w:rPr>
            </w:pPr>
            <w:r w:rsidRPr="00E933AA">
              <w:rPr>
                <w:rFonts w:cstheme="minorHAnsi"/>
              </w:rPr>
              <w:t xml:space="preserve">Responsibilities:  </w:t>
            </w:r>
          </w:p>
          <w:p w14:paraId="1490DE77" w14:textId="6386D6B0" w:rsidR="00B45B30" w:rsidRPr="00E933AA" w:rsidRDefault="00E82401" w:rsidP="00234FB7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E933AA">
              <w:rPr>
                <w:rFonts w:cstheme="minorHAnsi"/>
              </w:rPr>
              <w:t xml:space="preserve">GIS processing for land use cover change and vegetation analysis, using different types of satellite imagery and applying a variety of methodologies and approaches in different regions in Colombia, mainly Amazon, </w:t>
            </w:r>
            <w:proofErr w:type="spellStart"/>
            <w:r w:rsidRPr="00E933AA">
              <w:rPr>
                <w:rFonts w:cstheme="minorHAnsi"/>
              </w:rPr>
              <w:t>Guainia</w:t>
            </w:r>
            <w:proofErr w:type="spellEnd"/>
            <w:r w:rsidRPr="00E933AA">
              <w:rPr>
                <w:rFonts w:cstheme="minorHAnsi"/>
              </w:rPr>
              <w:t xml:space="preserve"> and </w:t>
            </w:r>
            <w:proofErr w:type="spellStart"/>
            <w:r w:rsidRPr="00E933AA">
              <w:rPr>
                <w:rFonts w:cstheme="minorHAnsi"/>
              </w:rPr>
              <w:t>Orinoquia</w:t>
            </w:r>
            <w:proofErr w:type="spellEnd"/>
            <w:r w:rsidRPr="00E933AA">
              <w:rPr>
                <w:rFonts w:cstheme="minorHAnsi"/>
              </w:rPr>
              <w:t xml:space="preserve"> Region.</w:t>
            </w:r>
          </w:p>
          <w:p w14:paraId="14B32591" w14:textId="72355E92" w:rsidR="00E82401" w:rsidRDefault="00B45B30" w:rsidP="00234FB7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E933AA">
              <w:rPr>
                <w:rFonts w:cstheme="minorHAnsi"/>
              </w:rPr>
              <w:t>Estimation of Indexes to assess the ecological and social vulnerability to climate change in Colombia: Deforestation and regeneration rate; Representativeness of protected areas; Land cover change rate, Ecosystem risk assessment</w:t>
            </w:r>
            <w:r w:rsidR="00E82401" w:rsidRPr="00E933AA">
              <w:rPr>
                <w:rFonts w:cstheme="minorHAnsi"/>
              </w:rPr>
              <w:t>.</w:t>
            </w:r>
          </w:p>
          <w:p w14:paraId="37B4F734" w14:textId="3A379402" w:rsidR="00234FB7" w:rsidRPr="00AC5355" w:rsidRDefault="009B3B67" w:rsidP="00234FB7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9B3B67">
              <w:rPr>
                <w:rFonts w:cstheme="minorHAnsi"/>
              </w:rPr>
              <w:t xml:space="preserve">Bibliographic review of the flood pulse approaches of the </w:t>
            </w:r>
            <w:proofErr w:type="spellStart"/>
            <w:r w:rsidRPr="009B3B67">
              <w:rPr>
                <w:rFonts w:cstheme="minorHAnsi"/>
              </w:rPr>
              <w:t>Orinoquia</w:t>
            </w:r>
            <w:proofErr w:type="spellEnd"/>
            <w:r w:rsidRPr="009B3B67">
              <w:rPr>
                <w:rFonts w:cstheme="minorHAnsi"/>
              </w:rPr>
              <w:t xml:space="preserve"> region; elaboration of a Zotero database. GIS Modeling to define the flood pulses in the Colombian </w:t>
            </w:r>
            <w:proofErr w:type="spellStart"/>
            <w:r w:rsidRPr="009B3B67">
              <w:rPr>
                <w:rFonts w:cstheme="minorHAnsi"/>
              </w:rPr>
              <w:t>Orinoquia</w:t>
            </w:r>
            <w:proofErr w:type="spellEnd"/>
            <w:r w:rsidRPr="009B3B67">
              <w:rPr>
                <w:rFonts w:cstheme="minorHAnsi"/>
              </w:rPr>
              <w:t xml:space="preserve"> using MODIS images.</w:t>
            </w:r>
          </w:p>
          <w:p w14:paraId="090D0270" w14:textId="77777777" w:rsidR="00731907" w:rsidRDefault="00731907" w:rsidP="00731907"/>
          <w:p w14:paraId="37BE49B3" w14:textId="77777777" w:rsidR="00731907" w:rsidRPr="00E753AE" w:rsidRDefault="00731907" w:rsidP="00183519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  <w:lang w:val="es-CO"/>
              </w:rPr>
            </w:pPr>
            <w:proofErr w:type="spellStart"/>
            <w:r w:rsidRPr="00E753AE">
              <w:rPr>
                <w:rFonts w:ascii="Helvetica Light" w:eastAsiaTheme="minorHAnsi" w:hAnsi="Helvetica Light" w:cstheme="minorBidi"/>
                <w:b w:val="0"/>
                <w:caps w:val="0"/>
                <w:szCs w:val="22"/>
                <w:lang w:val="es-CO"/>
              </w:rPr>
              <w:t>December</w:t>
            </w:r>
            <w:proofErr w:type="spellEnd"/>
            <w:r w:rsidRPr="00E753AE">
              <w:rPr>
                <w:rFonts w:ascii="Helvetica Light" w:eastAsiaTheme="minorHAnsi" w:hAnsi="Helvetica Light" w:cstheme="minorBidi"/>
                <w:b w:val="0"/>
                <w:caps w:val="0"/>
                <w:szCs w:val="22"/>
                <w:lang w:val="es-CO"/>
              </w:rPr>
              <w:t xml:space="preserve"> 2015</w:t>
            </w:r>
          </w:p>
          <w:p w14:paraId="71159DAD" w14:textId="037A0732" w:rsidR="00731907" w:rsidRPr="00E753AE" w:rsidRDefault="00731907" w:rsidP="00731907">
            <w:pPr>
              <w:rPr>
                <w:rStyle w:val="Emphasis"/>
                <w:lang w:val="es-CO"/>
              </w:rPr>
            </w:pPr>
            <w:r w:rsidRPr="00E753AE">
              <w:rPr>
                <w:rFonts w:ascii="Helvetica Light" w:hAnsi="Helvetica Light"/>
                <w:color w:val="1D824C" w:themeColor="accent1"/>
                <w:lang w:val="es-CO"/>
              </w:rPr>
              <w:t>G</w:t>
            </w:r>
            <w:r w:rsidR="005A118E" w:rsidRPr="00E753AE">
              <w:rPr>
                <w:rFonts w:ascii="Helvetica Light" w:hAnsi="Helvetica Light"/>
                <w:color w:val="1D824C" w:themeColor="accent1"/>
                <w:lang w:val="es-CO"/>
              </w:rPr>
              <w:t>IS</w:t>
            </w:r>
            <w:r w:rsidRPr="00E753AE">
              <w:rPr>
                <w:rFonts w:ascii="Helvetica Light" w:hAnsi="Helvetica Light"/>
                <w:color w:val="1D824C" w:themeColor="accent1"/>
                <w:lang w:val="es-CO"/>
              </w:rPr>
              <w:t xml:space="preserve"> </w:t>
            </w:r>
            <w:proofErr w:type="spellStart"/>
            <w:r w:rsidRPr="00E753AE">
              <w:rPr>
                <w:rFonts w:ascii="Helvetica Light" w:hAnsi="Helvetica Light"/>
                <w:color w:val="1D824C" w:themeColor="accent1"/>
                <w:lang w:val="es-CO"/>
              </w:rPr>
              <w:t>Consultant</w:t>
            </w:r>
            <w:proofErr w:type="spellEnd"/>
            <w:r w:rsidRPr="00B665C0">
              <w:rPr>
                <w:rFonts w:ascii="Helvetica Light" w:eastAsiaTheme="majorEastAsia" w:hAnsi="Helvetica Light" w:cstheme="majorBidi"/>
                <w:b/>
                <w:caps/>
                <w:color w:val="1D824C" w:themeColor="accent1"/>
                <w:lang w:val="es-CO"/>
              </w:rPr>
              <w:t xml:space="preserve">, </w:t>
            </w:r>
            <w:proofErr w:type="spellStart"/>
            <w:r w:rsidRPr="00E753AE">
              <w:rPr>
                <w:rStyle w:val="Emphasis"/>
                <w:rFonts w:ascii="Helvetica Light" w:hAnsi="Helvetica Light"/>
                <w:lang w:val="es-CO"/>
              </w:rPr>
              <w:t>Fundacion</w:t>
            </w:r>
            <w:proofErr w:type="spellEnd"/>
            <w:r w:rsidRPr="00E753AE">
              <w:rPr>
                <w:rStyle w:val="Emphasis"/>
                <w:rFonts w:ascii="Helvetica Light" w:hAnsi="Helvetica Light"/>
                <w:lang w:val="es-CO"/>
              </w:rPr>
              <w:t xml:space="preserve"> Natura -Colombia</w:t>
            </w:r>
          </w:p>
          <w:p w14:paraId="37003576" w14:textId="55C168AF" w:rsidR="00731907" w:rsidRPr="00731907" w:rsidRDefault="00731907" w:rsidP="00731907">
            <w:pPr>
              <w:rPr>
                <w:i/>
                <w:iCs/>
              </w:rPr>
            </w:pPr>
            <w:r w:rsidRPr="00731907">
              <w:rPr>
                <w:i/>
                <w:iCs/>
              </w:rPr>
              <w:t>Delimitation of the natural heritage of the Alto Ricaurte province, for nomination as a UNESCO Natural and Cultural Heritage.</w:t>
            </w:r>
          </w:p>
          <w:p w14:paraId="50D53BFC" w14:textId="3443B09A" w:rsidR="00731907" w:rsidRPr="00731907" w:rsidRDefault="00731907" w:rsidP="00731907">
            <w:r w:rsidRPr="00E933AA">
              <w:rPr>
                <w:rFonts w:cstheme="minorHAnsi"/>
              </w:rPr>
              <w:t>Responsibilities:</w:t>
            </w:r>
            <w:r>
              <w:rPr>
                <w:rFonts w:cstheme="minorHAnsi"/>
              </w:rPr>
              <w:t xml:space="preserve"> GIS h</w:t>
            </w:r>
            <w:r w:rsidRPr="00731907">
              <w:t xml:space="preserve">ydrological analysis </w:t>
            </w:r>
            <w:r>
              <w:t>of</w:t>
            </w:r>
            <w:r w:rsidRPr="00731907">
              <w:t xml:space="preserve"> the Alto Ricaurte province</w:t>
            </w:r>
          </w:p>
        </w:tc>
      </w:tr>
      <w:tr w:rsidR="00F61DF9" w:rsidRPr="005814F9" w14:paraId="2823E9FB" w14:textId="77777777" w:rsidTr="002C5DFD">
        <w:tc>
          <w:tcPr>
            <w:tcW w:w="9448" w:type="dxa"/>
            <w:tcMar>
              <w:top w:w="216" w:type="dxa"/>
            </w:tcMar>
          </w:tcPr>
          <w:p w14:paraId="6A1474A2" w14:textId="7B0D2F10" w:rsidR="00F61DF9" w:rsidRPr="00183519" w:rsidRDefault="00B45B30" w:rsidP="00F61DF9">
            <w:pPr>
              <w:pStyle w:val="Heading3"/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</w:pP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lastRenderedPageBreak/>
              <w:t>A</w:t>
            </w:r>
            <w:r w:rsid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>pril</w:t>
            </w:r>
            <w:r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 2014</w:t>
            </w:r>
            <w:r w:rsidR="00FA1E49" w:rsidRPr="00183519">
              <w:rPr>
                <w:rFonts w:ascii="Helvetica Light" w:eastAsiaTheme="minorHAnsi" w:hAnsi="Helvetica Light" w:cstheme="minorBidi"/>
                <w:b w:val="0"/>
                <w:caps w:val="0"/>
                <w:szCs w:val="22"/>
              </w:rPr>
              <w:t xml:space="preserve"> </w:t>
            </w:r>
          </w:p>
          <w:p w14:paraId="2DCB58EC" w14:textId="58A5C69B" w:rsidR="00F61DF9" w:rsidRPr="005A118E" w:rsidRDefault="00B45B30" w:rsidP="00F61DF9">
            <w:pPr>
              <w:pStyle w:val="Heading2"/>
              <w:contextualSpacing w:val="0"/>
              <w:rPr>
                <w:rStyle w:val="Emphasis"/>
                <w:rFonts w:eastAsiaTheme="minorHAnsi" w:cstheme="minorBidi"/>
                <w:iCs w:val="0"/>
                <w:caps w:val="0"/>
                <w:smallCaps/>
              </w:rPr>
            </w:pPr>
            <w:r w:rsidRPr="005A118E">
              <w:rPr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Co-founder and Co-director</w:t>
            </w:r>
            <w:r w:rsidRPr="00B665C0">
              <w:rPr>
                <w:rFonts w:ascii="Helvetica Light" w:hAnsi="Helvetica Light"/>
                <w:sz w:val="22"/>
                <w:szCs w:val="22"/>
              </w:rPr>
              <w:t xml:space="preserve"> </w:t>
            </w:r>
            <w:proofErr w:type="spellStart"/>
            <w:r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Arasarí</w:t>
            </w:r>
            <w:proofErr w:type="spellEnd"/>
            <w:r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 Conservation and Research</w:t>
            </w:r>
            <w:r w:rsidR="00FA1E49"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 xml:space="preserve">- </w:t>
            </w:r>
            <w:r w:rsidR="005A118E" w:rsidRPr="005A118E">
              <w:rPr>
                <w:rStyle w:val="Emphasis"/>
                <w:rFonts w:ascii="Helvetica Light" w:eastAsiaTheme="minorHAnsi" w:hAnsi="Helvetica Light" w:cstheme="minorBidi"/>
                <w:b w:val="0"/>
                <w:caps w:val="0"/>
                <w:sz w:val="22"/>
                <w:szCs w:val="22"/>
              </w:rPr>
              <w:t>Colombia</w:t>
            </w:r>
          </w:p>
          <w:p w14:paraId="043CB622" w14:textId="4772D08B" w:rsidR="00F61DF9" w:rsidRPr="001A732E" w:rsidRDefault="00B45B30" w:rsidP="001A732E">
            <w:pPr>
              <w:rPr>
                <w:rFonts w:cstheme="minorHAnsi"/>
              </w:rPr>
            </w:pPr>
            <w:r w:rsidRPr="00E933AA">
              <w:rPr>
                <w:rFonts w:cstheme="minorHAnsi"/>
              </w:rPr>
              <w:t xml:space="preserve">I co-founded an environmental entrepreneurship to link biological sciences and people, using different educational methodologies, creating biodiversity conservation projects with rural communities. </w:t>
            </w:r>
          </w:p>
        </w:tc>
      </w:tr>
    </w:tbl>
    <w:p w14:paraId="2E09F409" w14:textId="77777777" w:rsidR="00053247" w:rsidRDefault="00053247" w:rsidP="002C5DFD"/>
    <w:p w14:paraId="77BBD070" w14:textId="48B049BF" w:rsidR="00CD2F34" w:rsidRPr="00996CF3" w:rsidRDefault="00053247" w:rsidP="002C5DFD">
      <w:pPr>
        <w:pStyle w:val="Heading1"/>
        <w:spacing w:before="0" w:after="0"/>
        <w:rPr>
          <w:sz w:val="22"/>
          <w:szCs w:val="22"/>
        </w:rPr>
      </w:pPr>
      <w:r w:rsidRPr="00053247">
        <w:rPr>
          <w:sz w:val="22"/>
          <w:szCs w:val="22"/>
        </w:rPr>
        <w:t>Language Skills</w:t>
      </w:r>
    </w:p>
    <w:p w14:paraId="7B385AE9" w14:textId="77777777" w:rsidR="00CD2F34" w:rsidRPr="00996CF3" w:rsidRDefault="00CD2F34" w:rsidP="002C5DFD">
      <w:r w:rsidRPr="00996CF3">
        <w:rPr>
          <w:b/>
        </w:rPr>
        <w:t>Spanish</w:t>
      </w:r>
      <w:r w:rsidRPr="00996CF3">
        <w:t xml:space="preserve"> Mother tongue</w:t>
      </w:r>
    </w:p>
    <w:p w14:paraId="3C049129" w14:textId="77777777" w:rsidR="00CD2F34" w:rsidRPr="00996CF3" w:rsidRDefault="00CD2F34" w:rsidP="002C5DFD">
      <w:r w:rsidRPr="00996CF3">
        <w:rPr>
          <w:b/>
        </w:rPr>
        <w:t xml:space="preserve">English </w:t>
      </w:r>
      <w:r w:rsidRPr="00996CF3">
        <w:t>Fluent</w:t>
      </w:r>
    </w:p>
    <w:p w14:paraId="164196C2" w14:textId="2F855734" w:rsidR="00CD2F34" w:rsidRDefault="00CD2F34" w:rsidP="002C5DFD">
      <w:r w:rsidRPr="00996CF3">
        <w:rPr>
          <w:b/>
        </w:rPr>
        <w:t>Italian</w:t>
      </w:r>
      <w:r w:rsidRPr="00996CF3">
        <w:t xml:space="preserve"> </w:t>
      </w:r>
      <w:r w:rsidR="00B665C0" w:rsidRPr="00B665C0">
        <w:t>Working knowledge</w:t>
      </w:r>
    </w:p>
    <w:p w14:paraId="02453B79" w14:textId="340D2CCD" w:rsidR="001A732E" w:rsidRDefault="001A732E" w:rsidP="002C5DFD">
      <w:r w:rsidRPr="00B665C0">
        <w:rPr>
          <w:b/>
          <w:bCs/>
        </w:rPr>
        <w:t>Norwegian</w:t>
      </w:r>
      <w:r w:rsidRPr="00B665C0">
        <w:t xml:space="preserve"> </w:t>
      </w:r>
      <w:r w:rsidR="00B665C0" w:rsidRPr="00B665C0">
        <w:t>Limited. Haven’t practiced in a long time</w:t>
      </w:r>
    </w:p>
    <w:p w14:paraId="6D41412D" w14:textId="77777777" w:rsidR="00CD2F34" w:rsidRDefault="00CD2F34" w:rsidP="002C5DFD"/>
    <w:p w14:paraId="541CBD92" w14:textId="02CAC80C" w:rsidR="00CD2F34" w:rsidRPr="00053247" w:rsidRDefault="00CD2F34" w:rsidP="002C5DFD">
      <w:pPr>
        <w:pStyle w:val="Heading1"/>
        <w:spacing w:before="0" w:after="0"/>
        <w:rPr>
          <w:sz w:val="22"/>
          <w:szCs w:val="22"/>
          <w:lang w:val="en-CA"/>
        </w:rPr>
      </w:pPr>
      <w:r w:rsidRPr="00340063">
        <w:rPr>
          <w:sz w:val="22"/>
          <w:szCs w:val="22"/>
        </w:rPr>
        <w:t xml:space="preserve">Key I.T. </w:t>
      </w:r>
      <w:r>
        <w:rPr>
          <w:sz w:val="22"/>
          <w:szCs w:val="22"/>
        </w:rPr>
        <w:t xml:space="preserve">and Technical </w:t>
      </w:r>
      <w:r w:rsidRPr="00340063">
        <w:rPr>
          <w:sz w:val="22"/>
          <w:szCs w:val="22"/>
        </w:rPr>
        <w:t>Skills</w:t>
      </w:r>
    </w:p>
    <w:p w14:paraId="6DA177CE" w14:textId="340D3795" w:rsidR="00CD2F34" w:rsidRPr="00CD2F34" w:rsidRDefault="00CD2F34" w:rsidP="002C5DFD">
      <w:r w:rsidRPr="00CD2F34">
        <w:rPr>
          <w:b/>
          <w:bCs/>
        </w:rPr>
        <w:t>Statistics:</w:t>
      </w:r>
      <w:r w:rsidRPr="00CD2F34">
        <w:t xml:space="preserve"> Frequentist and Bayesian statistics</w:t>
      </w:r>
      <w:r w:rsidR="00183519">
        <w:t xml:space="preserve"> (</w:t>
      </w:r>
      <w:r w:rsidR="00183519" w:rsidRPr="00183519">
        <w:t>Stan</w:t>
      </w:r>
      <w:r w:rsidR="00183519">
        <w:t>)</w:t>
      </w:r>
      <w:r w:rsidRPr="00CD2F34">
        <w:t>.</w:t>
      </w:r>
    </w:p>
    <w:p w14:paraId="667E1E02" w14:textId="0C5EFC3E" w:rsidR="00CD2F34" w:rsidRPr="00CD2F34" w:rsidRDefault="00CD2F34" w:rsidP="002C5DFD">
      <w:r w:rsidRPr="00CD2F34">
        <w:rPr>
          <w:b/>
          <w:bCs/>
        </w:rPr>
        <w:t>Data science:</w:t>
      </w:r>
      <w:r w:rsidRPr="00CD2F34">
        <w:t xml:space="preserve"> </w:t>
      </w:r>
      <w:r w:rsidR="005A118E">
        <w:t>B</w:t>
      </w:r>
      <w:r w:rsidRPr="00CD2F34">
        <w:t xml:space="preserve">ig data and complex long-term ecological datasets management. </w:t>
      </w:r>
    </w:p>
    <w:p w14:paraId="0F521C74" w14:textId="4EDE6886" w:rsidR="00CD2F34" w:rsidRPr="00CD2F34" w:rsidRDefault="00CD2F34" w:rsidP="002C5DFD">
      <w:r w:rsidRPr="00CD2F34">
        <w:rPr>
          <w:b/>
          <w:bCs/>
        </w:rPr>
        <w:t>Data Visualization: </w:t>
      </w:r>
      <w:r w:rsidRPr="005A118E">
        <w:t>R</w:t>
      </w:r>
      <w:r w:rsidRPr="00CD2F34">
        <w:rPr>
          <w:b/>
          <w:bCs/>
        </w:rPr>
        <w:t xml:space="preserve"> </w:t>
      </w:r>
      <w:r w:rsidRPr="00CD2F34">
        <w:t xml:space="preserve">(e.g., ggplot2, shiny, leaflet, </w:t>
      </w:r>
      <w:proofErr w:type="spellStart"/>
      <w:r w:rsidRPr="00CD2F34">
        <w:t>tmap</w:t>
      </w:r>
      <w:proofErr w:type="spellEnd"/>
      <w:r w:rsidRPr="00CD2F34">
        <w:t xml:space="preserve">, </w:t>
      </w:r>
      <w:proofErr w:type="spellStart"/>
      <w:r w:rsidRPr="00CD2F34">
        <w:t>gganimate</w:t>
      </w:r>
      <w:proofErr w:type="spellEnd"/>
      <w:r w:rsidRPr="00CD2F34">
        <w:t>)</w:t>
      </w:r>
      <w:r w:rsidR="002C5DFD">
        <w:t>, Ink-scape.</w:t>
      </w:r>
    </w:p>
    <w:p w14:paraId="5C1A4CEE" w14:textId="77777777" w:rsidR="00CD2F34" w:rsidRPr="00CD2F34" w:rsidRDefault="00CD2F34" w:rsidP="002C5DFD">
      <w:r w:rsidRPr="00CD2F34">
        <w:rPr>
          <w:b/>
        </w:rPr>
        <w:t>Microsoft Office:</w:t>
      </w:r>
      <w:r w:rsidRPr="00CD2F34">
        <w:t xml:space="preserve"> Excel, Word, PowerPoint, Access.</w:t>
      </w:r>
    </w:p>
    <w:p w14:paraId="7806288A" w14:textId="7795EF2D" w:rsidR="00CD2F34" w:rsidRPr="00CD2F34" w:rsidRDefault="00CD2F34" w:rsidP="002C5DFD">
      <w:r w:rsidRPr="00CD2F34">
        <w:rPr>
          <w:b/>
        </w:rPr>
        <w:t>Geographic information system:</w:t>
      </w:r>
      <w:r w:rsidRPr="00CD2F34">
        <w:t xml:space="preserve"> ArcGIS, ArcGIS pro, ENVI, Quantum GIS, </w:t>
      </w:r>
      <w:proofErr w:type="spellStart"/>
      <w:r w:rsidRPr="00CD2F34">
        <w:t>Erdas</w:t>
      </w:r>
      <w:proofErr w:type="spellEnd"/>
      <w:r w:rsidRPr="00CD2F34">
        <w:t xml:space="preserve">, </w:t>
      </w:r>
      <w:proofErr w:type="spellStart"/>
      <w:r w:rsidRPr="00CD2F34">
        <w:t>Circuitscape</w:t>
      </w:r>
      <w:proofErr w:type="spellEnd"/>
      <w:r w:rsidRPr="00CD2F34">
        <w:t xml:space="preserve">, </w:t>
      </w:r>
      <w:proofErr w:type="spellStart"/>
      <w:r w:rsidRPr="00CD2F34">
        <w:t>Graphab</w:t>
      </w:r>
      <w:proofErr w:type="spellEnd"/>
      <w:r w:rsidRPr="00CD2F34">
        <w:t xml:space="preserve">, </w:t>
      </w:r>
      <w:proofErr w:type="spellStart"/>
      <w:r w:rsidRPr="00CD2F34">
        <w:t>Maxcent</w:t>
      </w:r>
      <w:proofErr w:type="spellEnd"/>
      <w:r w:rsidRPr="00CD2F34">
        <w:t xml:space="preserve">, </w:t>
      </w:r>
      <w:proofErr w:type="spellStart"/>
      <w:r w:rsidRPr="00CD2F34">
        <w:t>Fragstats</w:t>
      </w:r>
      <w:proofErr w:type="spellEnd"/>
      <w:r w:rsidRPr="00CD2F34">
        <w:t>, R (</w:t>
      </w:r>
      <w:r w:rsidR="00B14E98" w:rsidRPr="00CD2F34">
        <w:t>e.g.,</w:t>
      </w:r>
      <w:r w:rsidRPr="00CD2F34">
        <w:t xml:space="preserve"> sf, </w:t>
      </w:r>
      <w:proofErr w:type="spellStart"/>
      <w:r w:rsidRPr="00CD2F34">
        <w:t>sp</w:t>
      </w:r>
      <w:proofErr w:type="spellEnd"/>
      <w:r w:rsidRPr="00CD2F34">
        <w:t xml:space="preserve">, raster, </w:t>
      </w:r>
      <w:r w:rsidR="003B1CC5">
        <w:t>terra</w:t>
      </w:r>
      <w:r w:rsidRPr="00CD2F34">
        <w:t>).</w:t>
      </w:r>
    </w:p>
    <w:p w14:paraId="1F4E2D6C" w14:textId="77777777" w:rsidR="00CD2F34" w:rsidRDefault="00CD2F34" w:rsidP="002C5DFD">
      <w:r w:rsidRPr="00CD2F34">
        <w:rPr>
          <w:b/>
        </w:rPr>
        <w:t xml:space="preserve">Programming languages: </w:t>
      </w:r>
      <w:r w:rsidRPr="00CD2F34">
        <w:t>R language, Python, basic HTML.</w:t>
      </w:r>
    </w:p>
    <w:bookmarkEnd w:id="2"/>
    <w:p w14:paraId="0EF81059" w14:textId="77777777" w:rsidR="00053247" w:rsidRPr="00CD2F34" w:rsidRDefault="00053247" w:rsidP="002C5DFD"/>
    <w:p w14:paraId="08A4DCC5" w14:textId="2CAB88C3" w:rsidR="00B367C7" w:rsidRPr="00053247" w:rsidRDefault="00053247" w:rsidP="002C5DFD">
      <w:pPr>
        <w:pStyle w:val="Heading1"/>
        <w:spacing w:before="0" w:after="0"/>
        <w:rPr>
          <w:sz w:val="22"/>
          <w:szCs w:val="22"/>
        </w:rPr>
      </w:pPr>
      <w:r w:rsidRPr="00053247">
        <w:rPr>
          <w:sz w:val="22"/>
          <w:szCs w:val="22"/>
        </w:rPr>
        <w:t>Referees</w:t>
      </w:r>
    </w:p>
    <w:p w14:paraId="62CEBC1F" w14:textId="7F1079B8" w:rsidR="00B367C7" w:rsidRPr="00CD2F34" w:rsidRDefault="00B367C7" w:rsidP="002C5DFD">
      <w:pPr>
        <w:pStyle w:val="ListParagraph"/>
        <w:numPr>
          <w:ilvl w:val="0"/>
          <w:numId w:val="23"/>
        </w:numPr>
      </w:pPr>
      <w:r w:rsidRPr="00CD2F34">
        <w:t xml:space="preserve">Dr. John Arvid Grytnes, Professor, Department of Biological Sciences University of Bergen Norway. </w:t>
      </w:r>
      <w:r w:rsidR="00AD7D50" w:rsidRPr="00CD2F34">
        <w:t xml:space="preserve"> Email: </w:t>
      </w:r>
      <w:hyperlink r:id="rId14" w:history="1">
        <w:r w:rsidR="00AD7D50" w:rsidRPr="00CD2F34">
          <w:rPr>
            <w:color w:val="156138" w:themeColor="accent1" w:themeShade="BF"/>
          </w:rPr>
          <w:t>Jon.Grytnes@uib.no</w:t>
        </w:r>
      </w:hyperlink>
      <w:r w:rsidRPr="00CD2F34">
        <w:rPr>
          <w:color w:val="156138" w:themeColor="accent1" w:themeShade="BF"/>
        </w:rPr>
        <w:t>.</w:t>
      </w:r>
      <w:r w:rsidR="00AD7D50" w:rsidRPr="00CD2F34">
        <w:t xml:space="preserve"> Phone</w:t>
      </w:r>
      <w:r w:rsidRPr="00CD2F34">
        <w:t xml:space="preserve"> +47 55 58 81 28. </w:t>
      </w:r>
    </w:p>
    <w:p w14:paraId="06E40A66" w14:textId="76FF5705" w:rsidR="00B367C7" w:rsidRPr="00CD2F34" w:rsidRDefault="00B367C7" w:rsidP="002C5DFD">
      <w:pPr>
        <w:pStyle w:val="ListParagraph"/>
        <w:numPr>
          <w:ilvl w:val="0"/>
          <w:numId w:val="23"/>
        </w:numPr>
      </w:pPr>
      <w:r w:rsidRPr="00CD2F34">
        <w:t>Dr. Suzette Flantua, Researcher, Department of Biological Sciences University of Bergen Norway.</w:t>
      </w:r>
      <w:r w:rsidR="00AD7D50" w:rsidRPr="00CD2F34">
        <w:t xml:space="preserve"> Email</w:t>
      </w:r>
      <w:r w:rsidR="00CD2F34" w:rsidRPr="00CD2F34">
        <w:t>:</w:t>
      </w:r>
      <w:r w:rsidRPr="00CD2F34">
        <w:rPr>
          <w:color w:val="156138" w:themeColor="accent1" w:themeShade="BF"/>
        </w:rPr>
        <w:t xml:space="preserve"> </w:t>
      </w:r>
      <w:hyperlink r:id="rId15" w:history="1">
        <w:r w:rsidR="00C303FC" w:rsidRPr="00CD2F34">
          <w:rPr>
            <w:color w:val="156138" w:themeColor="accent1" w:themeShade="BF"/>
          </w:rPr>
          <w:t>Suzette.Flantua@uib.no</w:t>
        </w:r>
      </w:hyperlink>
      <w:r w:rsidRPr="00CD2F34">
        <w:rPr>
          <w:color w:val="156138" w:themeColor="accent1" w:themeShade="BF"/>
        </w:rPr>
        <w:t>.</w:t>
      </w:r>
      <w:r w:rsidR="00C303FC" w:rsidRPr="00CD2F34">
        <w:t xml:space="preserve"> </w:t>
      </w:r>
      <w:r w:rsidRPr="00CD2F34">
        <w:t xml:space="preserve"> </w:t>
      </w:r>
    </w:p>
    <w:sectPr w:rsidR="00B367C7" w:rsidRPr="00CD2F34" w:rsidSect="001F0343">
      <w:footerReference w:type="default" r:id="rId16"/>
      <w:headerReference w:type="first" r:id="rId17"/>
      <w:pgSz w:w="12240" w:h="15840" w:code="1"/>
      <w:pgMar w:top="720" w:right="720" w:bottom="720" w:left="720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59F36" w14:textId="77777777" w:rsidR="00B64569" w:rsidRDefault="00B64569" w:rsidP="0068194B">
      <w:r>
        <w:separator/>
      </w:r>
    </w:p>
    <w:p w14:paraId="51299B5B" w14:textId="77777777" w:rsidR="00B64569" w:rsidRDefault="00B64569"/>
    <w:p w14:paraId="4439E081" w14:textId="77777777" w:rsidR="00B64569" w:rsidRDefault="00B64569"/>
  </w:endnote>
  <w:endnote w:type="continuationSeparator" w:id="0">
    <w:p w14:paraId="26FC3265" w14:textId="77777777" w:rsidR="00B64569" w:rsidRDefault="00B64569" w:rsidP="0068194B">
      <w:r>
        <w:continuationSeparator/>
      </w:r>
    </w:p>
    <w:p w14:paraId="34260EDB" w14:textId="77777777" w:rsidR="00B64569" w:rsidRDefault="00B64569"/>
    <w:p w14:paraId="3314A9F2" w14:textId="77777777" w:rsidR="00B64569" w:rsidRDefault="00B645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Light">
    <w:altName w:val="Arial Nova Light"/>
    <w:charset w:val="00"/>
    <w:family w:val="swiss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8D2B2" w14:textId="6C6D1683" w:rsidR="00E164EF" w:rsidRPr="00277DEA" w:rsidRDefault="00430437">
        <w:pPr>
          <w:pStyle w:val="Footer"/>
          <w:rPr>
            <w:lang w:val="it-IT"/>
          </w:rPr>
        </w:pPr>
        <w:r w:rsidRPr="00430437">
          <w:rPr>
            <w:lang w:val="it-IT"/>
          </w:rPr>
          <w:t xml:space="preserve">PhD </w:t>
        </w:r>
        <w:r w:rsidR="00E164EF" w:rsidRPr="00277DEA">
          <w:rPr>
            <w:lang w:val="it-IT"/>
          </w:rPr>
          <w:t>L</w:t>
        </w:r>
        <w:r>
          <w:rPr>
            <w:lang w:val="it-IT"/>
          </w:rPr>
          <w:t>.</w:t>
        </w:r>
        <w:r w:rsidR="00E164EF" w:rsidRPr="00277DEA">
          <w:rPr>
            <w:lang w:val="it-IT"/>
          </w:rPr>
          <w:t xml:space="preserve"> Camila Pacheco Riaño</w:t>
        </w:r>
      </w:p>
      <w:p w14:paraId="6FD7E089" w14:textId="13BE46B0" w:rsidR="002B2958" w:rsidRPr="00277DEA" w:rsidRDefault="00E164EF">
        <w:pPr>
          <w:pStyle w:val="Footer"/>
          <w:rPr>
            <w:lang w:val="it-IT"/>
          </w:rPr>
        </w:pPr>
        <w:r w:rsidRPr="00277DEA">
          <w:rPr>
            <w:i/>
            <w:lang w:val="it-IT"/>
          </w:rPr>
          <w:t xml:space="preserve"> </w:t>
        </w:r>
        <w:r w:rsidR="00633561" w:rsidRPr="0051586B">
          <w:rPr>
            <w:noProof/>
            <w:lang w:val="it-IT"/>
          </w:rPr>
          <w:t xml:space="preserve"> </w:t>
        </w:r>
        <w:r w:rsidR="00633561" w:rsidRPr="00E753AE">
          <w:rPr>
            <w:i/>
            <w:iCs/>
            <w:noProof/>
            <w:lang w:val="it-IT"/>
          </w:rPr>
          <w:t>pachecoriano.c@gmail.com</w:t>
        </w:r>
        <w:r w:rsidR="00633561" w:rsidRPr="00E753AE">
          <w:rPr>
            <w:noProof/>
            <w:lang w:val="it-IT"/>
          </w:rPr>
          <w:t xml:space="preserve">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8818" w14:textId="77777777" w:rsidR="00B64569" w:rsidRDefault="00B64569" w:rsidP="0068194B">
      <w:r>
        <w:separator/>
      </w:r>
    </w:p>
    <w:p w14:paraId="451ECCD9" w14:textId="77777777" w:rsidR="00B64569" w:rsidRDefault="00B64569"/>
    <w:p w14:paraId="49A5694A" w14:textId="77777777" w:rsidR="00B64569" w:rsidRDefault="00B64569"/>
  </w:footnote>
  <w:footnote w:type="continuationSeparator" w:id="0">
    <w:p w14:paraId="46D6E349" w14:textId="77777777" w:rsidR="00B64569" w:rsidRDefault="00B64569" w:rsidP="0068194B">
      <w:r>
        <w:continuationSeparator/>
      </w:r>
    </w:p>
    <w:p w14:paraId="3CDA51EB" w14:textId="77777777" w:rsidR="00B64569" w:rsidRDefault="00B64569"/>
    <w:p w14:paraId="1E857B84" w14:textId="77777777" w:rsidR="00B64569" w:rsidRDefault="00B645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03C3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70A668" wp14:editId="73ACD5E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5C7C7844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DB04E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DC1667E"/>
    <w:multiLevelType w:val="hybridMultilevel"/>
    <w:tmpl w:val="8162244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33458"/>
    <w:multiLevelType w:val="hybridMultilevel"/>
    <w:tmpl w:val="8B2A57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A641E6D"/>
    <w:multiLevelType w:val="hybridMultilevel"/>
    <w:tmpl w:val="F67E00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60A47"/>
    <w:multiLevelType w:val="hybridMultilevel"/>
    <w:tmpl w:val="ECFC45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15C1C"/>
    <w:multiLevelType w:val="multilevel"/>
    <w:tmpl w:val="C89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57B76C2"/>
    <w:multiLevelType w:val="multilevel"/>
    <w:tmpl w:val="71B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43FF6"/>
    <w:multiLevelType w:val="multilevel"/>
    <w:tmpl w:val="B096D7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9" w15:restartNumberingAfterBreak="0">
    <w:nsid w:val="470E3151"/>
    <w:multiLevelType w:val="multilevel"/>
    <w:tmpl w:val="5DB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3937D9A"/>
    <w:multiLevelType w:val="multilevel"/>
    <w:tmpl w:val="941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B5692"/>
    <w:multiLevelType w:val="hybridMultilevel"/>
    <w:tmpl w:val="9386EA0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4814A7"/>
    <w:multiLevelType w:val="hybridMultilevel"/>
    <w:tmpl w:val="FA3671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22222"/>
    <w:multiLevelType w:val="hybridMultilevel"/>
    <w:tmpl w:val="49548E0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769FC"/>
    <w:multiLevelType w:val="hybridMultilevel"/>
    <w:tmpl w:val="820A56D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F69DF"/>
    <w:multiLevelType w:val="multilevel"/>
    <w:tmpl w:val="B1B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24EF4"/>
    <w:multiLevelType w:val="hybridMultilevel"/>
    <w:tmpl w:val="55A619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0E6038"/>
    <w:multiLevelType w:val="multilevel"/>
    <w:tmpl w:val="2E4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C15F7"/>
    <w:multiLevelType w:val="hybridMultilevel"/>
    <w:tmpl w:val="CA7EFBDC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0" w15:restartNumberingAfterBreak="0">
    <w:nsid w:val="7B692F8E"/>
    <w:multiLevelType w:val="hybridMultilevel"/>
    <w:tmpl w:val="568234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980332">
    <w:abstractNumId w:val="9"/>
  </w:num>
  <w:num w:numId="2" w16cid:durableId="468670521">
    <w:abstractNumId w:val="8"/>
  </w:num>
  <w:num w:numId="3" w16cid:durableId="809395888">
    <w:abstractNumId w:val="7"/>
  </w:num>
  <w:num w:numId="4" w16cid:durableId="1885947105">
    <w:abstractNumId w:val="6"/>
  </w:num>
  <w:num w:numId="5" w16cid:durableId="501942141">
    <w:abstractNumId w:val="12"/>
  </w:num>
  <w:num w:numId="6" w16cid:durableId="1539195483">
    <w:abstractNumId w:val="3"/>
  </w:num>
  <w:num w:numId="7" w16cid:durableId="1517425699">
    <w:abstractNumId w:val="16"/>
  </w:num>
  <w:num w:numId="8" w16cid:durableId="1259169986">
    <w:abstractNumId w:val="2"/>
  </w:num>
  <w:num w:numId="9" w16cid:durableId="1298073521">
    <w:abstractNumId w:val="20"/>
  </w:num>
  <w:num w:numId="10" w16cid:durableId="789399988">
    <w:abstractNumId w:val="5"/>
  </w:num>
  <w:num w:numId="11" w16cid:durableId="722365367">
    <w:abstractNumId w:val="4"/>
  </w:num>
  <w:num w:numId="12" w16cid:durableId="206916239">
    <w:abstractNumId w:val="1"/>
  </w:num>
  <w:num w:numId="13" w16cid:durableId="591668887">
    <w:abstractNumId w:val="0"/>
  </w:num>
  <w:num w:numId="14" w16cid:durableId="340547607">
    <w:abstractNumId w:val="18"/>
  </w:num>
  <w:num w:numId="15" w16cid:durableId="2046061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4164330">
    <w:abstractNumId w:val="29"/>
  </w:num>
  <w:num w:numId="17" w16cid:durableId="1571378806">
    <w:abstractNumId w:val="11"/>
  </w:num>
  <w:num w:numId="18" w16cid:durableId="1401975015">
    <w:abstractNumId w:val="30"/>
  </w:num>
  <w:num w:numId="19" w16cid:durableId="241648044">
    <w:abstractNumId w:val="27"/>
  </w:num>
  <w:num w:numId="20" w16cid:durableId="1295983361">
    <w:abstractNumId w:val="22"/>
  </w:num>
  <w:num w:numId="21" w16cid:durableId="2108115420">
    <w:abstractNumId w:val="13"/>
  </w:num>
  <w:num w:numId="22" w16cid:durableId="1544173194">
    <w:abstractNumId w:val="26"/>
  </w:num>
  <w:num w:numId="23" w16cid:durableId="21984177">
    <w:abstractNumId w:val="24"/>
  </w:num>
  <w:num w:numId="24" w16cid:durableId="332606348">
    <w:abstractNumId w:val="21"/>
  </w:num>
  <w:num w:numId="25" w16cid:durableId="176889814">
    <w:abstractNumId w:val="19"/>
  </w:num>
  <w:num w:numId="26" w16cid:durableId="387652227">
    <w:abstractNumId w:val="15"/>
  </w:num>
  <w:num w:numId="27" w16cid:durableId="1153376804">
    <w:abstractNumId w:val="17"/>
  </w:num>
  <w:num w:numId="28" w16cid:durableId="1831100254">
    <w:abstractNumId w:val="28"/>
  </w:num>
  <w:num w:numId="29" w16cid:durableId="691036186">
    <w:abstractNumId w:val="25"/>
  </w:num>
  <w:num w:numId="30" w16cid:durableId="1107391462">
    <w:abstractNumId w:val="10"/>
  </w:num>
  <w:num w:numId="31" w16cid:durableId="1756898726">
    <w:abstractNumId w:val="14"/>
  </w:num>
  <w:num w:numId="32" w16cid:durableId="16925348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UwtDAxNzUwNTOxNDJQ0lEKTi0uzszPAykwrQUAGzomOCwAAAA="/>
  </w:docVars>
  <w:rsids>
    <w:rsidRoot w:val="00723628"/>
    <w:rsid w:val="000001EF"/>
    <w:rsid w:val="0000173B"/>
    <w:rsid w:val="00003414"/>
    <w:rsid w:val="00007322"/>
    <w:rsid w:val="00007728"/>
    <w:rsid w:val="00024584"/>
    <w:rsid w:val="00024730"/>
    <w:rsid w:val="00034EC8"/>
    <w:rsid w:val="000453E1"/>
    <w:rsid w:val="00053247"/>
    <w:rsid w:val="00055E95"/>
    <w:rsid w:val="000633F6"/>
    <w:rsid w:val="0007021F"/>
    <w:rsid w:val="000B27E0"/>
    <w:rsid w:val="000B2BA5"/>
    <w:rsid w:val="000E6761"/>
    <w:rsid w:val="000F2F8C"/>
    <w:rsid w:val="000F5C39"/>
    <w:rsid w:val="0010006E"/>
    <w:rsid w:val="001045A8"/>
    <w:rsid w:val="00114A91"/>
    <w:rsid w:val="00117AA2"/>
    <w:rsid w:val="00141EEC"/>
    <w:rsid w:val="001427E1"/>
    <w:rsid w:val="00162272"/>
    <w:rsid w:val="00162ACE"/>
    <w:rsid w:val="00163668"/>
    <w:rsid w:val="00171566"/>
    <w:rsid w:val="00174676"/>
    <w:rsid w:val="001755A8"/>
    <w:rsid w:val="00183519"/>
    <w:rsid w:val="00184014"/>
    <w:rsid w:val="00186767"/>
    <w:rsid w:val="0019129B"/>
    <w:rsid w:val="00192008"/>
    <w:rsid w:val="0019497B"/>
    <w:rsid w:val="001A732E"/>
    <w:rsid w:val="001C0E68"/>
    <w:rsid w:val="001C4B6F"/>
    <w:rsid w:val="001D0BF1"/>
    <w:rsid w:val="001D613A"/>
    <w:rsid w:val="001E3120"/>
    <w:rsid w:val="001E7E0C"/>
    <w:rsid w:val="001F0343"/>
    <w:rsid w:val="001F0BB0"/>
    <w:rsid w:val="001F4E6D"/>
    <w:rsid w:val="001F6140"/>
    <w:rsid w:val="00203573"/>
    <w:rsid w:val="0020597D"/>
    <w:rsid w:val="00213B4C"/>
    <w:rsid w:val="002253B0"/>
    <w:rsid w:val="00234FB7"/>
    <w:rsid w:val="00236D54"/>
    <w:rsid w:val="00241D8C"/>
    <w:rsid w:val="00241FDB"/>
    <w:rsid w:val="0024720C"/>
    <w:rsid w:val="002617AE"/>
    <w:rsid w:val="002638D0"/>
    <w:rsid w:val="002647D3"/>
    <w:rsid w:val="00275EAE"/>
    <w:rsid w:val="00277DEA"/>
    <w:rsid w:val="00294998"/>
    <w:rsid w:val="00297F18"/>
    <w:rsid w:val="002A0ABD"/>
    <w:rsid w:val="002A1945"/>
    <w:rsid w:val="002A1953"/>
    <w:rsid w:val="002B2958"/>
    <w:rsid w:val="002B3FC8"/>
    <w:rsid w:val="002C5DFD"/>
    <w:rsid w:val="002D23C5"/>
    <w:rsid w:val="002D4DBF"/>
    <w:rsid w:val="002D6137"/>
    <w:rsid w:val="002E7E61"/>
    <w:rsid w:val="002F05E5"/>
    <w:rsid w:val="002F223B"/>
    <w:rsid w:val="002F254D"/>
    <w:rsid w:val="002F30E4"/>
    <w:rsid w:val="00307140"/>
    <w:rsid w:val="00316DFF"/>
    <w:rsid w:val="00325B57"/>
    <w:rsid w:val="003319A3"/>
    <w:rsid w:val="00334ED1"/>
    <w:rsid w:val="00336056"/>
    <w:rsid w:val="00340063"/>
    <w:rsid w:val="003544E1"/>
    <w:rsid w:val="00364E88"/>
    <w:rsid w:val="00366398"/>
    <w:rsid w:val="0036682B"/>
    <w:rsid w:val="00370625"/>
    <w:rsid w:val="003865F7"/>
    <w:rsid w:val="00391E8C"/>
    <w:rsid w:val="003A0632"/>
    <w:rsid w:val="003A30E5"/>
    <w:rsid w:val="003A6ADF"/>
    <w:rsid w:val="003B1CC5"/>
    <w:rsid w:val="003B5928"/>
    <w:rsid w:val="003C49AD"/>
    <w:rsid w:val="003C7024"/>
    <w:rsid w:val="003D380F"/>
    <w:rsid w:val="003E160D"/>
    <w:rsid w:val="003F1D5F"/>
    <w:rsid w:val="00405128"/>
    <w:rsid w:val="00406CFF"/>
    <w:rsid w:val="00412D82"/>
    <w:rsid w:val="00416B25"/>
    <w:rsid w:val="00420592"/>
    <w:rsid w:val="00423511"/>
    <w:rsid w:val="00430437"/>
    <w:rsid w:val="004319E0"/>
    <w:rsid w:val="004370E3"/>
    <w:rsid w:val="00437E8C"/>
    <w:rsid w:val="00440225"/>
    <w:rsid w:val="00454246"/>
    <w:rsid w:val="00466485"/>
    <w:rsid w:val="0047132F"/>
    <w:rsid w:val="004726BC"/>
    <w:rsid w:val="00474105"/>
    <w:rsid w:val="00475040"/>
    <w:rsid w:val="00480E6E"/>
    <w:rsid w:val="00486277"/>
    <w:rsid w:val="00494CF6"/>
    <w:rsid w:val="00495F8D"/>
    <w:rsid w:val="0049622F"/>
    <w:rsid w:val="004A1FAE"/>
    <w:rsid w:val="004A32FF"/>
    <w:rsid w:val="004B06EB"/>
    <w:rsid w:val="004B6AD0"/>
    <w:rsid w:val="004C2D5D"/>
    <w:rsid w:val="004C33E1"/>
    <w:rsid w:val="004E01EB"/>
    <w:rsid w:val="004E2794"/>
    <w:rsid w:val="00505C5F"/>
    <w:rsid w:val="00510392"/>
    <w:rsid w:val="00513E2A"/>
    <w:rsid w:val="0051586B"/>
    <w:rsid w:val="00566A35"/>
    <w:rsid w:val="0056701E"/>
    <w:rsid w:val="005740D7"/>
    <w:rsid w:val="005814F9"/>
    <w:rsid w:val="00590846"/>
    <w:rsid w:val="005A0F26"/>
    <w:rsid w:val="005A118E"/>
    <w:rsid w:val="005A1B10"/>
    <w:rsid w:val="005A6850"/>
    <w:rsid w:val="005B1B1B"/>
    <w:rsid w:val="005C5932"/>
    <w:rsid w:val="005D3CA7"/>
    <w:rsid w:val="005D4CC1"/>
    <w:rsid w:val="005F4B91"/>
    <w:rsid w:val="005F55D2"/>
    <w:rsid w:val="006013A9"/>
    <w:rsid w:val="0062312F"/>
    <w:rsid w:val="00625F2C"/>
    <w:rsid w:val="00626A73"/>
    <w:rsid w:val="00633561"/>
    <w:rsid w:val="006618E9"/>
    <w:rsid w:val="0067192A"/>
    <w:rsid w:val="0068194B"/>
    <w:rsid w:val="00690128"/>
    <w:rsid w:val="00692703"/>
    <w:rsid w:val="006A1962"/>
    <w:rsid w:val="006A5F31"/>
    <w:rsid w:val="006B5D48"/>
    <w:rsid w:val="006B7D7B"/>
    <w:rsid w:val="006C1A5E"/>
    <w:rsid w:val="006C1CA8"/>
    <w:rsid w:val="006E1507"/>
    <w:rsid w:val="006E1F2E"/>
    <w:rsid w:val="00702473"/>
    <w:rsid w:val="00704E21"/>
    <w:rsid w:val="00712D8B"/>
    <w:rsid w:val="00713AE7"/>
    <w:rsid w:val="00723628"/>
    <w:rsid w:val="007273B7"/>
    <w:rsid w:val="00731907"/>
    <w:rsid w:val="00733E0A"/>
    <w:rsid w:val="00742AE2"/>
    <w:rsid w:val="0074403D"/>
    <w:rsid w:val="00746D44"/>
    <w:rsid w:val="007538DC"/>
    <w:rsid w:val="00757803"/>
    <w:rsid w:val="00764634"/>
    <w:rsid w:val="00767345"/>
    <w:rsid w:val="0079206B"/>
    <w:rsid w:val="00796076"/>
    <w:rsid w:val="007A4EAD"/>
    <w:rsid w:val="007C0566"/>
    <w:rsid w:val="007C606B"/>
    <w:rsid w:val="007D66E1"/>
    <w:rsid w:val="007E0896"/>
    <w:rsid w:val="007E6A61"/>
    <w:rsid w:val="00801140"/>
    <w:rsid w:val="0080160A"/>
    <w:rsid w:val="00803404"/>
    <w:rsid w:val="00834955"/>
    <w:rsid w:val="00855B59"/>
    <w:rsid w:val="00860461"/>
    <w:rsid w:val="0086487C"/>
    <w:rsid w:val="00870B20"/>
    <w:rsid w:val="008716BB"/>
    <w:rsid w:val="008829F8"/>
    <w:rsid w:val="00885897"/>
    <w:rsid w:val="00887ADC"/>
    <w:rsid w:val="008A6538"/>
    <w:rsid w:val="008C7056"/>
    <w:rsid w:val="008D455A"/>
    <w:rsid w:val="008F3B14"/>
    <w:rsid w:val="00901899"/>
    <w:rsid w:val="0090344B"/>
    <w:rsid w:val="00905715"/>
    <w:rsid w:val="0091321E"/>
    <w:rsid w:val="00913946"/>
    <w:rsid w:val="00920209"/>
    <w:rsid w:val="0092726B"/>
    <w:rsid w:val="009361BA"/>
    <w:rsid w:val="00944F78"/>
    <w:rsid w:val="009510E7"/>
    <w:rsid w:val="00952C89"/>
    <w:rsid w:val="00956FAB"/>
    <w:rsid w:val="009571D8"/>
    <w:rsid w:val="009650EA"/>
    <w:rsid w:val="009709F3"/>
    <w:rsid w:val="0097790C"/>
    <w:rsid w:val="0098506E"/>
    <w:rsid w:val="00990E8E"/>
    <w:rsid w:val="00996CF3"/>
    <w:rsid w:val="009A44CE"/>
    <w:rsid w:val="009B3B67"/>
    <w:rsid w:val="009C4DFC"/>
    <w:rsid w:val="009D1AA0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8E3"/>
    <w:rsid w:val="00A46E63"/>
    <w:rsid w:val="00A51DC5"/>
    <w:rsid w:val="00A53DE1"/>
    <w:rsid w:val="00A615E1"/>
    <w:rsid w:val="00A755E8"/>
    <w:rsid w:val="00A86400"/>
    <w:rsid w:val="00A86A1F"/>
    <w:rsid w:val="00A93A5D"/>
    <w:rsid w:val="00AA6B0D"/>
    <w:rsid w:val="00AB100C"/>
    <w:rsid w:val="00AB32F8"/>
    <w:rsid w:val="00AB3FA9"/>
    <w:rsid w:val="00AB610B"/>
    <w:rsid w:val="00AC5355"/>
    <w:rsid w:val="00AD360E"/>
    <w:rsid w:val="00AD40FB"/>
    <w:rsid w:val="00AD5FD9"/>
    <w:rsid w:val="00AD782D"/>
    <w:rsid w:val="00AD7D50"/>
    <w:rsid w:val="00AE7650"/>
    <w:rsid w:val="00B10EBE"/>
    <w:rsid w:val="00B110BD"/>
    <w:rsid w:val="00B14E98"/>
    <w:rsid w:val="00B236F1"/>
    <w:rsid w:val="00B367C7"/>
    <w:rsid w:val="00B37E19"/>
    <w:rsid w:val="00B45B30"/>
    <w:rsid w:val="00B50F99"/>
    <w:rsid w:val="00B51D1B"/>
    <w:rsid w:val="00B540F4"/>
    <w:rsid w:val="00B60FD0"/>
    <w:rsid w:val="00B622DF"/>
    <w:rsid w:val="00B6332A"/>
    <w:rsid w:val="00B636D2"/>
    <w:rsid w:val="00B64569"/>
    <w:rsid w:val="00B665C0"/>
    <w:rsid w:val="00B674C9"/>
    <w:rsid w:val="00B81760"/>
    <w:rsid w:val="00B8408A"/>
    <w:rsid w:val="00B8494C"/>
    <w:rsid w:val="00BA1546"/>
    <w:rsid w:val="00BB4E51"/>
    <w:rsid w:val="00BB6129"/>
    <w:rsid w:val="00BD431F"/>
    <w:rsid w:val="00BE423E"/>
    <w:rsid w:val="00BF611E"/>
    <w:rsid w:val="00BF61AC"/>
    <w:rsid w:val="00C303FC"/>
    <w:rsid w:val="00C3304D"/>
    <w:rsid w:val="00C47FA6"/>
    <w:rsid w:val="00C57FC6"/>
    <w:rsid w:val="00C66A7D"/>
    <w:rsid w:val="00C779DA"/>
    <w:rsid w:val="00C814F7"/>
    <w:rsid w:val="00CA4B4D"/>
    <w:rsid w:val="00CB35C3"/>
    <w:rsid w:val="00CC36E4"/>
    <w:rsid w:val="00CD2F34"/>
    <w:rsid w:val="00CD323D"/>
    <w:rsid w:val="00CE4030"/>
    <w:rsid w:val="00CE64B3"/>
    <w:rsid w:val="00CF1A49"/>
    <w:rsid w:val="00CF33FC"/>
    <w:rsid w:val="00D0630C"/>
    <w:rsid w:val="00D243A9"/>
    <w:rsid w:val="00D26DDD"/>
    <w:rsid w:val="00D305E5"/>
    <w:rsid w:val="00D36EBA"/>
    <w:rsid w:val="00D37CD3"/>
    <w:rsid w:val="00D66A52"/>
    <w:rsid w:val="00D66EFA"/>
    <w:rsid w:val="00D72A2D"/>
    <w:rsid w:val="00D87C19"/>
    <w:rsid w:val="00D9521A"/>
    <w:rsid w:val="00DA3914"/>
    <w:rsid w:val="00DA59AA"/>
    <w:rsid w:val="00DB0CC5"/>
    <w:rsid w:val="00DB2941"/>
    <w:rsid w:val="00DB6915"/>
    <w:rsid w:val="00DB6F7F"/>
    <w:rsid w:val="00DB7E1E"/>
    <w:rsid w:val="00DC1B78"/>
    <w:rsid w:val="00DC2A2F"/>
    <w:rsid w:val="00DC600B"/>
    <w:rsid w:val="00DD446C"/>
    <w:rsid w:val="00DE0FAA"/>
    <w:rsid w:val="00DE136D"/>
    <w:rsid w:val="00DE6534"/>
    <w:rsid w:val="00DF4D6C"/>
    <w:rsid w:val="00E01923"/>
    <w:rsid w:val="00E14498"/>
    <w:rsid w:val="00E164EF"/>
    <w:rsid w:val="00E2397A"/>
    <w:rsid w:val="00E254DB"/>
    <w:rsid w:val="00E300FC"/>
    <w:rsid w:val="00E362DB"/>
    <w:rsid w:val="00E5632B"/>
    <w:rsid w:val="00E70240"/>
    <w:rsid w:val="00E71E6B"/>
    <w:rsid w:val="00E753AE"/>
    <w:rsid w:val="00E81CC5"/>
    <w:rsid w:val="00E82401"/>
    <w:rsid w:val="00E85A87"/>
    <w:rsid w:val="00E85B4A"/>
    <w:rsid w:val="00E933AA"/>
    <w:rsid w:val="00E9528E"/>
    <w:rsid w:val="00EA5099"/>
    <w:rsid w:val="00EC1351"/>
    <w:rsid w:val="00EC315C"/>
    <w:rsid w:val="00EC4CBF"/>
    <w:rsid w:val="00EE2CA8"/>
    <w:rsid w:val="00EF17E8"/>
    <w:rsid w:val="00EF51D9"/>
    <w:rsid w:val="00F130DD"/>
    <w:rsid w:val="00F15021"/>
    <w:rsid w:val="00F24884"/>
    <w:rsid w:val="00F27F49"/>
    <w:rsid w:val="00F45553"/>
    <w:rsid w:val="00F467CE"/>
    <w:rsid w:val="00F476C4"/>
    <w:rsid w:val="00F549FD"/>
    <w:rsid w:val="00F61DF9"/>
    <w:rsid w:val="00F81960"/>
    <w:rsid w:val="00F8769D"/>
    <w:rsid w:val="00F9350C"/>
    <w:rsid w:val="00F94EB5"/>
    <w:rsid w:val="00F9624D"/>
    <w:rsid w:val="00FA1E49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2D670"/>
  <w15:chartTrackingRefBased/>
  <w15:docId w15:val="{3CDB779D-713A-40A3-9E79-64741D9E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0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72362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34FB7"/>
    <w:rPr>
      <w:b w:val="0"/>
      <w:i w:val="0"/>
      <w:iCs/>
      <w:color w:val="595959" w:themeColor="text1" w:themeTint="A6"/>
    </w:rPr>
  </w:style>
  <w:style w:type="paragraph" w:customStyle="1" w:styleId="Default">
    <w:name w:val="Default"/>
    <w:rsid w:val="0000173B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  <w:lang w:val="es-CO"/>
    </w:rPr>
  </w:style>
  <w:style w:type="character" w:customStyle="1" w:styleId="gd">
    <w:name w:val="gd"/>
    <w:basedOn w:val="DefaultParagraphFont"/>
    <w:rsid w:val="00430437"/>
  </w:style>
  <w:style w:type="character" w:styleId="Strong">
    <w:name w:val="Strong"/>
    <w:basedOn w:val="DefaultParagraphFont"/>
    <w:uiPriority w:val="22"/>
    <w:qFormat/>
    <w:rsid w:val="00430437"/>
    <w:rPr>
      <w:b/>
      <w:bCs/>
    </w:rPr>
  </w:style>
  <w:style w:type="paragraph" w:customStyle="1" w:styleId="paragraph">
    <w:name w:val="paragraph"/>
    <w:basedOn w:val="Normal"/>
    <w:uiPriority w:val="1"/>
    <w:rsid w:val="00F45553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color w:val="auto"/>
      <w:sz w:val="24"/>
      <w:szCs w:val="24"/>
      <w:lang w:eastAsia="fi-FI"/>
    </w:rPr>
  </w:style>
  <w:style w:type="character" w:customStyle="1" w:styleId="normaltextrun">
    <w:name w:val="normaltextrun"/>
    <w:basedOn w:val="DefaultParagraphFont"/>
    <w:rsid w:val="00F45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5691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0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3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7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578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2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7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11/ecog.07213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acapary.github.io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yperlink" Target="mailto:Suzette.Flantua@uib.no" TargetMode="Externa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Jon.Grytnes@uib.n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9E90521C7D41B887E35333B880F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94993-AE8B-49D1-9990-02EB6D6ED8DB}"/>
      </w:docPartPr>
      <w:docPartBody>
        <w:p w:rsidR="00052657" w:rsidRDefault="00FB23CE" w:rsidP="00FB23CE">
          <w:pPr>
            <w:pStyle w:val="1C9E90521C7D41B887E35333B880F2A3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Light">
    <w:altName w:val="Arial Nova Light"/>
    <w:charset w:val="00"/>
    <w:family w:val="swiss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99"/>
    <w:rsid w:val="00052657"/>
    <w:rsid w:val="000638C5"/>
    <w:rsid w:val="00111BC2"/>
    <w:rsid w:val="00136A99"/>
    <w:rsid w:val="002321D9"/>
    <w:rsid w:val="00257859"/>
    <w:rsid w:val="0036005B"/>
    <w:rsid w:val="006428A5"/>
    <w:rsid w:val="00710A12"/>
    <w:rsid w:val="00714AB3"/>
    <w:rsid w:val="0072717D"/>
    <w:rsid w:val="007F57AF"/>
    <w:rsid w:val="00804EFC"/>
    <w:rsid w:val="00896700"/>
    <w:rsid w:val="009F358D"/>
    <w:rsid w:val="00A47EC8"/>
    <w:rsid w:val="00A852CF"/>
    <w:rsid w:val="00D94480"/>
    <w:rsid w:val="00E1235B"/>
    <w:rsid w:val="00EA3370"/>
    <w:rsid w:val="00EF3D9A"/>
    <w:rsid w:val="00F15289"/>
    <w:rsid w:val="00F2175E"/>
    <w:rsid w:val="00F467CE"/>
    <w:rsid w:val="00FA367C"/>
    <w:rsid w:val="00FB23CE"/>
    <w:rsid w:val="00FB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136A99"/>
    <w:rPr>
      <w:b/>
      <w:caps w:val="0"/>
      <w:smallCaps/>
      <w:color w:val="595959" w:themeColor="text1" w:themeTint="A6"/>
    </w:rPr>
  </w:style>
  <w:style w:type="paragraph" w:customStyle="1" w:styleId="1C9E90521C7D41B887E35333B880F2A3">
    <w:name w:val="1C9E90521C7D41B887E35333B880F2A3"/>
    <w:rsid w:val="00FB23CE"/>
    <w:rPr>
      <w:lang w:val="nb-NO" w:eastAsia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Thesis">
      <a:majorFont>
        <a:latin typeface="Helvetica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CD15B-6BD8-4EBB-876C-A3CC1215E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</Template>
  <TotalTime>16</TotalTime>
  <Pages>5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PR</dc:creator>
  <cp:keywords>www.linkedin.com/in/lacapary</cp:keywords>
  <dc:description/>
  <cp:lastModifiedBy>Camila Pacheco Riaño</cp:lastModifiedBy>
  <cp:revision>3</cp:revision>
  <cp:lastPrinted>2023-03-29T11:45:00Z</cp:lastPrinted>
  <dcterms:created xsi:type="dcterms:W3CDTF">2023-12-11T16:43:00Z</dcterms:created>
  <dcterms:modified xsi:type="dcterms:W3CDTF">2025-01-16T15:43:00Z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http://www.zotero.org/styles/science</vt:lpwstr>
  </property>
  <property fmtid="{D5CDD505-2E9C-101B-9397-08002B2CF9AE}" pid="19" name="Mendeley Recent Style Name 8_1">
    <vt:lpwstr>Science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